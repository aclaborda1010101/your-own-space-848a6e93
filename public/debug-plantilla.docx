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6A39" w14:textId="5A2FDD67" w:rsidR="00DD6CB8" w:rsidRPr="00F1649E" w:rsidRDefault="004425C7" w:rsidP="00EE00F7">
      <w:pPr>
        <w:rPr>
          <w:rFonts w:ascii="Raleway Light" w:hAnsi="Raleway Light"/>
          <w:sz w:val="24"/>
          <w:szCs w:val="24"/>
        </w:rPr>
      </w:pPr>
      <w:r>
        <w:rPr>
          <w:rFonts w:ascii="Raleway Light" w:hAnsi="Raleway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0DD036D3" wp14:editId="165A5F8E">
                <wp:simplePos x="0" y="0"/>
                <wp:positionH relativeFrom="column">
                  <wp:posOffset>-1092835</wp:posOffset>
                </wp:positionH>
                <wp:positionV relativeFrom="paragraph">
                  <wp:posOffset>-838200</wp:posOffset>
                </wp:positionV>
                <wp:extent cx="7543800" cy="10693400"/>
                <wp:effectExtent l="0" t="0" r="12700" b="12700"/>
                <wp:wrapNone/>
                <wp:docPr id="14670925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solidFill>
                          <a:srgbClr val="002F3D"/>
                        </a:solidFill>
                        <a:ln w="1397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FA2ED" id="Rectángulo 1" o:spid="_x0000_s1026" style="position:absolute;margin-left:-86.05pt;margin-top:-66pt;width:594pt;height:842pt;z-index:251657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" fillcolor="#002f3d" strokecolor="#101011 [484]" strokeweight="1.1pt"/>
            </w:pict>
          </mc:Fallback>
        </mc:AlternateContent>
      </w:r>
      <w:r w:rsidR="00415442">
        <w:rPr>
          <w:rFonts w:ascii="Raleway Light" w:hAnsi="Raleway Light"/>
          <w:sz w:val="24"/>
          <w:szCs w:val="24"/>
        </w:rPr>
        <w:t xml:space="preserve"> </w:t>
      </w:r>
    </w:p>
    <w:p w14:paraId="64FEBB63" w14:textId="304E37E9" w:rsidR="00DD6CB8" w:rsidRPr="00F1649E" w:rsidRDefault="00DD6CB8" w:rsidP="00EE00F7">
      <w:pPr>
        <w:rPr>
          <w:rFonts w:ascii="Raleway Light" w:hAnsi="Raleway Light"/>
          <w:sz w:val="24"/>
          <w:szCs w:val="24"/>
        </w:rPr>
      </w:pPr>
    </w:p>
    <w:p w14:paraId="1B67A507" w14:textId="03F73168" w:rsidR="00996B36" w:rsidRPr="00F1649E" w:rsidRDefault="00996B36" w:rsidP="00EE00F7">
      <w:pPr>
        <w:rPr>
          <w:rFonts w:ascii="Raleway Light" w:hAnsi="Raleway Light"/>
          <w:sz w:val="24"/>
          <w:szCs w:val="24"/>
        </w:rPr>
      </w:pPr>
    </w:p>
    <w:p w14:paraId="7232ABC5" w14:textId="6192E767" w:rsidR="00996B36" w:rsidRPr="00F1649E" w:rsidRDefault="00996B36" w:rsidP="00EE00F7">
      <w:pPr>
        <w:rPr>
          <w:rFonts w:ascii="Raleway Light" w:hAnsi="Raleway Light"/>
          <w:sz w:val="24"/>
          <w:szCs w:val="24"/>
        </w:rPr>
      </w:pPr>
    </w:p>
    <w:p w14:paraId="1CF4A78B" w14:textId="5BA1FAEE" w:rsidR="00996B36" w:rsidRPr="00F1649E" w:rsidRDefault="00996B36" w:rsidP="00EE00F7">
      <w:pPr>
        <w:rPr>
          <w:rFonts w:ascii="Raleway Light" w:hAnsi="Raleway Light"/>
          <w:sz w:val="24"/>
          <w:szCs w:val="24"/>
        </w:rPr>
      </w:pPr>
    </w:p>
    <w:p w14:paraId="70CC4673" w14:textId="1B6BB5A2" w:rsidR="00996B36" w:rsidRPr="00F1649E" w:rsidRDefault="00996B36" w:rsidP="00EE00F7">
      <w:pPr>
        <w:rPr>
          <w:rFonts w:ascii="Raleway Light" w:hAnsi="Raleway Light"/>
          <w:sz w:val="24"/>
          <w:szCs w:val="24"/>
        </w:rPr>
      </w:pPr>
    </w:p>
    <w:p w14:paraId="67B7AA81" w14:textId="477E67A4" w:rsidR="00DD6CB8" w:rsidRPr="00F1649E" w:rsidRDefault="00DD6CB8" w:rsidP="00EE00F7">
      <w:pPr>
        <w:rPr>
          <w:rFonts w:ascii="Raleway Light" w:hAnsi="Raleway Light"/>
          <w:sz w:val="24"/>
          <w:szCs w:val="24"/>
        </w:rPr>
      </w:pPr>
    </w:p>
    <w:p w14:paraId="0C14F31A" w14:textId="43C3B1FF" w:rsidR="00DD6CB8" w:rsidRPr="00F1649E" w:rsidRDefault="00174E02" w:rsidP="00EE00F7">
      <w:pPr>
        <w:rPr>
          <w:rFonts w:ascii="Raleway Light" w:hAnsi="Raleway Light"/>
          <w:sz w:val="24"/>
          <w:szCs w:val="24"/>
        </w:rPr>
      </w:pPr>
      <w:r w:rsidRPr="00F1649E">
        <w:rPr>
          <w:rFonts w:ascii="Raleway Light" w:hAnsi="Raleway Light"/>
          <w:noProof/>
          <w:sz w:val="24"/>
          <w:szCs w:val="24"/>
          <w:lang w:val="es-ES_tradnl" w:eastAsia="es-ES_tradnl"/>
        </w:rPr>
        <w:drawing>
          <wp:anchor distT="0" distB="0" distL="114300" distR="114300" simplePos="0" relativeHeight="251658752" behindDoc="0" locked="0" layoutInCell="1" allowOverlap="1" wp14:anchorId="6971828C" wp14:editId="2EFCF194">
            <wp:simplePos x="0" y="0"/>
            <wp:positionH relativeFrom="page">
              <wp:posOffset>1884218</wp:posOffset>
            </wp:positionH>
            <wp:positionV relativeFrom="page">
              <wp:posOffset>2604452</wp:posOffset>
            </wp:positionV>
            <wp:extent cx="3975100" cy="1076096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7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EF6ED" w14:textId="77777777" w:rsidR="00B55EAF" w:rsidRPr="00F1649E" w:rsidRDefault="00B55EAF" w:rsidP="00EE00F7">
      <w:pPr>
        <w:rPr>
          <w:rFonts w:ascii="Raleway Light" w:hAnsi="Raleway Light"/>
          <w:sz w:val="24"/>
          <w:szCs w:val="24"/>
        </w:rPr>
      </w:pPr>
    </w:p>
    <w:p w14:paraId="2B13AAB4" w14:textId="503D612B" w:rsidR="00B55EAF" w:rsidRPr="00F1649E" w:rsidRDefault="00B55EAF" w:rsidP="00EE00F7">
      <w:pPr>
        <w:rPr>
          <w:rFonts w:ascii="Raleway Light" w:hAnsi="Raleway Light"/>
          <w:sz w:val="24"/>
          <w:szCs w:val="24"/>
        </w:rPr>
      </w:pPr>
    </w:p>
    <w:p w14:paraId="2C88959B" w14:textId="77777777" w:rsidR="00B55EAF" w:rsidRPr="00F1649E" w:rsidRDefault="00B55EAF" w:rsidP="00EE00F7">
      <w:pPr>
        <w:rPr>
          <w:rFonts w:ascii="Raleway Light" w:hAnsi="Raleway Light"/>
          <w:sz w:val="24"/>
          <w:szCs w:val="24"/>
        </w:rPr>
      </w:pPr>
    </w:p>
    <w:p w14:paraId="0EE02976" w14:textId="150DD02A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48A358A7" w14:textId="4AD27CD0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3D8CCEC4" w14:textId="77777777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5DE515B6" w14:textId="2A1E838B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387EBF29" w14:textId="77777777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71784BC7" w14:textId="77777777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2F0000DD" w14:textId="23C5A0E8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2E2DE398" w14:textId="420BD132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318118BC" w14:textId="24E6D382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409EA7F5" w14:textId="4AD56A82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p w14:paraId="219E3CAB" w14:textId="7C23E6A0" w:rsidR="00996B36" w:rsidRPr="00F1649E" w:rsidRDefault="00996B36" w:rsidP="00EE00F7">
      <w:pPr>
        <w:rPr>
          <w:rFonts w:ascii="Raleway Light" w:hAnsi="Raleway Light"/>
          <w:sz w:val="24"/>
          <w:szCs w:val="24"/>
        </w:rPr>
      </w:pPr>
    </w:p>
    <w:p w14:paraId="6E7173AA" w14:textId="5BE08DD6" w:rsidR="00257145" w:rsidRPr="00F1649E" w:rsidRDefault="00257145" w:rsidP="00EE00F7">
      <w:pPr>
        <w:rPr>
          <w:rFonts w:ascii="Raleway Light" w:hAnsi="Raleway Light"/>
          <w:sz w:val="24"/>
          <w:szCs w:val="24"/>
        </w:rPr>
      </w:pPr>
    </w:p>
    <w:p w14:paraId="4E8A3DB8" w14:textId="380641A6" w:rsidR="002A799C" w:rsidRPr="00F1649E" w:rsidRDefault="002A799C" w:rsidP="00EE00F7">
      <w:pPr>
        <w:rPr>
          <w:rFonts w:ascii="Raleway Light" w:hAnsi="Raleway Light"/>
          <w:sz w:val="24"/>
          <w:szCs w:val="24"/>
        </w:rPr>
      </w:pPr>
    </w:p>
    <w:tbl>
      <w:tblPr>
        <w:tblpPr w:leftFromText="141" w:rightFromText="141" w:vertAnchor="text" w:horzAnchor="margin" w:tblpY="220"/>
        <w:tblW w:w="5000" w:type="pct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072"/>
      </w:tblGrid>
      <w:tr w:rsidR="00552B08" w:rsidRPr="005D59E1" w14:paraId="087543F9" w14:textId="77777777" w:rsidTr="00552B08">
        <w:trPr>
          <w:cantSplit/>
        </w:trPr>
        <w:tc>
          <w:tcPr>
            <w:tcW w:w="5000" w:type="pct"/>
          </w:tcPr>
          <w:p w14:paraId="5982C2BA" w14:textId="33F635B9" w:rsidR="00552B08" w:rsidRPr="005D59E1" w:rsidRDefault="00552B08" w:rsidP="00552B08">
            <w:pPr>
              <w:spacing w:before="60" w:after="60"/>
              <w:jc w:val="center"/>
              <w:rPr>
                <w:rFonts w:ascii="Vector" w:hAnsi="Vector"/>
                <w:color w:val="FFFFFF" w:themeColor="background1"/>
                <w:sz w:val="44"/>
                <w:szCs w:val="44"/>
              </w:rPr>
            </w:pPr>
          </w:p>
        </w:tc>
      </w:tr>
    </w:tbl>
    <w:p w14:paraId="286E8E44" w14:textId="67B72ABF" w:rsidR="00F94080" w:rsidRPr="00F1649E" w:rsidRDefault="00F94080" w:rsidP="00EE00F7">
      <w:pPr>
        <w:rPr>
          <w:rFonts w:ascii="Raleway Light" w:hAnsi="Raleway Light"/>
          <w:sz w:val="24"/>
          <w:szCs w:val="24"/>
        </w:rPr>
      </w:pPr>
    </w:p>
    <w:p w14:paraId="6E7FF918" w14:textId="5439232F" w:rsidR="00257145" w:rsidRDefault="00257145" w:rsidP="00EE00F7">
      <w:pPr>
        <w:rPr>
          <w:rFonts w:ascii="Raleway Light" w:hAnsi="Raleway Light"/>
          <w:sz w:val="24"/>
          <w:szCs w:val="24"/>
        </w:rPr>
      </w:pPr>
    </w:p>
    <w:p w14:paraId="18C97C77" w14:textId="2F07A342" w:rsidR="00222598" w:rsidRPr="00F1649E" w:rsidRDefault="00792A04" w:rsidP="00EE00F7">
      <w:pPr>
        <w:rPr>
          <w:rFonts w:ascii="Raleway Light" w:hAnsi="Raleway Light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59383C" wp14:editId="0E0AEDB9">
                <wp:simplePos x="0" y="0"/>
                <wp:positionH relativeFrom="page">
                  <wp:align>center</wp:align>
                </wp:positionH>
                <wp:positionV relativeFrom="paragraph">
                  <wp:posOffset>43180</wp:posOffset>
                </wp:positionV>
                <wp:extent cx="7543800" cy="10693400"/>
                <wp:effectExtent l="0" t="0" r="0" b="0"/>
                <wp:wrapNone/>
                <wp:docPr id="10221517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24FD8" w14:textId="6436358F" w:rsidR="00B86AE5" w:rsidRPr="00895EBD" w:rsidRDefault="00B86AE5" w:rsidP="00895EBD">
                            <w:pPr>
                              <w:jc w:val="center"/>
                              <w:rPr>
                                <w:rFonts w:ascii="Amenti" w:hAnsi="Amenti"/>
                                <w:b/>
                                <w:noProof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59383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.4pt;width:594pt;height:842pt;z-index:251662336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" filled="f" stroked="f">
                <v:textbox style="mso-fit-shape-to-text:t">
                  <w:txbxContent>
                    <w:p w14:paraId="1A824FD8" w14:textId="6436358F" w:rsidR="00B86AE5" w:rsidRPr="00895EBD" w:rsidRDefault="00B86AE5" w:rsidP="00895EBD">
                      <w:pPr>
                        <w:jc w:val="center"/>
                        <w:rPr>
                          <w:rFonts w:ascii="Amenti" w:hAnsi="Amenti"/>
                          <w:b/>
                          <w:noProof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6642F4" w14:textId="2D95AFF7" w:rsidR="00257145" w:rsidRPr="00F1649E" w:rsidRDefault="00257145" w:rsidP="00EE00F7">
      <w:pPr>
        <w:rPr>
          <w:rFonts w:ascii="Raleway Light" w:hAnsi="Raleway Light"/>
          <w:sz w:val="24"/>
          <w:szCs w:val="24"/>
        </w:rPr>
      </w:pPr>
    </w:p>
    <w:p w14:paraId="0602A20B" w14:textId="4C7D7943" w:rsidR="00131FD6" w:rsidRPr="00F1649E" w:rsidRDefault="00131FD6" w:rsidP="00EE00F7">
      <w:pPr>
        <w:rPr>
          <w:rFonts w:ascii="Raleway Light" w:hAnsi="Raleway Light"/>
          <w:sz w:val="24"/>
          <w:szCs w:val="24"/>
        </w:rPr>
      </w:pPr>
    </w:p>
    <w:p w14:paraId="2E0F2C48" w14:textId="27D0C014" w:rsidR="00131FD6" w:rsidRPr="00F1649E" w:rsidRDefault="00131FD6" w:rsidP="00EE00F7">
      <w:pPr>
        <w:rPr>
          <w:rFonts w:ascii="Raleway Light" w:hAnsi="Raleway Light"/>
          <w:sz w:val="24"/>
          <w:szCs w:val="24"/>
        </w:rPr>
      </w:pPr>
    </w:p>
    <w:p w14:paraId="1722870C" w14:textId="7E7B797F" w:rsidR="00131FD6" w:rsidRPr="00F1649E" w:rsidRDefault="00131FD6" w:rsidP="00EE00F7">
      <w:pPr>
        <w:rPr>
          <w:rFonts w:ascii="Raleway Light" w:hAnsi="Raleway Light"/>
          <w:sz w:val="24"/>
          <w:szCs w:val="24"/>
        </w:rPr>
      </w:pPr>
    </w:p>
    <w:p w14:paraId="22A39660" w14:textId="4BF23F0A" w:rsidR="003C22A7" w:rsidRPr="00F1649E" w:rsidRDefault="003C22A7" w:rsidP="00EE00F7">
      <w:pPr>
        <w:rPr>
          <w:rFonts w:ascii="Raleway Light" w:hAnsi="Raleway Light"/>
          <w:sz w:val="24"/>
          <w:szCs w:val="24"/>
        </w:rPr>
      </w:pPr>
    </w:p>
    <w:p w14:paraId="78CCB17F" w14:textId="77777777" w:rsidR="0009465E" w:rsidRPr="00F1649E" w:rsidRDefault="0009465E" w:rsidP="00EE00F7">
      <w:pPr>
        <w:rPr>
          <w:rFonts w:ascii="Raleway Light" w:hAnsi="Raleway Light"/>
          <w:sz w:val="20"/>
        </w:rPr>
      </w:pPr>
    </w:p>
    <w:p w14:paraId="5FC2400F" w14:textId="77777777" w:rsidR="00F94080" w:rsidRPr="00F1649E" w:rsidRDefault="00F94080" w:rsidP="00EE00F7">
      <w:pPr>
        <w:spacing w:line="360" w:lineRule="auto"/>
        <w:ind w:left="6804" w:right="-426"/>
        <w:rPr>
          <w:rFonts w:ascii="Raleway Light" w:hAnsi="Raleway Light"/>
          <w:szCs w:val="22"/>
        </w:rPr>
        <w:sectPr w:rsidR="00F94080" w:rsidRPr="00F1649E" w:rsidSect="00996B3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7" w:h="16840" w:code="9"/>
          <w:pgMar w:top="1280" w:right="1134" w:bottom="992" w:left="1701" w:header="567" w:footer="720" w:gutter="0"/>
          <w:pgNumType w:start="0"/>
          <w:cols w:space="720"/>
          <w:docGrid w:linePitch="299"/>
        </w:sectPr>
      </w:pPr>
    </w:p>
    <w:p w14:paraId="3A206115" w14:textId="280A72EC" w:rsidR="00131FD6" w:rsidRPr="005D59E1" w:rsidRDefault="002D7C4A" w:rsidP="00E3221A">
      <w:pPr>
        <w:shd w:val="clear" w:color="auto" w:fill="00303D"/>
        <w:ind w:left="-426" w:right="-284"/>
        <w:jc w:val="center"/>
        <w:rPr>
          <w:rFonts w:ascii="Vector" w:hAnsi="Vector"/>
          <w:color w:val="FFFFFF" w:themeColor="background1"/>
          <w:sz w:val="32"/>
          <w:szCs w:val="32"/>
        </w:rPr>
      </w:pPr>
      <w:r w:rsidRPr="005D59E1">
        <w:rPr>
          <w:rFonts w:ascii="Vector" w:hAnsi="Vector"/>
          <w:color w:val="FFFFFF" w:themeColor="background1"/>
          <w:sz w:val="32"/>
          <w:szCs w:val="32"/>
        </w:rPr>
        <w:lastRenderedPageBreak/>
        <w:t>CONTENIDO</w:t>
      </w:r>
    </w:p>
    <w:p w14:paraId="30BC6780" w14:textId="77777777" w:rsidR="00166344" w:rsidRDefault="00166344">
      <w:pPr>
        <w:pStyle w:val="TDC1"/>
        <w:tabs>
          <w:tab w:val="left" w:pos="480"/>
        </w:tabs>
        <w:rPr>
          <w:rFonts w:ascii="Omega Sans" w:eastAsia="Kozuka Gothic Pr6N EL" w:hAnsi="Omega Sans"/>
          <w:b w:val="0"/>
          <w:caps w:val="0"/>
          <w:color w:val="000000" w:themeColor="text1"/>
          <w:sz w:val="24"/>
          <w:szCs w:val="24"/>
        </w:rPr>
      </w:pPr>
    </w:p>
    <w:p w14:paraId="5960B0F0" w14:textId="65697B59" w:rsidR="00F45D16" w:rsidRPr="00F45D16" w:rsidRDefault="00B614E0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rFonts w:ascii="Omega Sans" w:eastAsia="Kozuka Gothic Pr6N EL" w:hAnsi="Omega Sans"/>
          <w:b w:val="0"/>
          <w:caps w:val="0"/>
          <w:sz w:val="32"/>
          <w:szCs w:val="32"/>
        </w:rPr>
        <w:fldChar w:fldCharType="begin"/>
      </w:r>
      <w:r w:rsidR="00131FD6" w:rsidRPr="00F45D16">
        <w:rPr>
          <w:rFonts w:ascii="Omega Sans" w:eastAsia="Kozuka Gothic Pr6N EL" w:hAnsi="Omega Sans"/>
          <w:b w:val="0"/>
          <w:caps w:val="0"/>
          <w:sz w:val="32"/>
          <w:szCs w:val="32"/>
        </w:rPr>
        <w:instrText xml:space="preserve"> TOC \o "1-5" \t "Titulo anexo;1;Titulo Indice;1" </w:instrText>
      </w:r>
      <w:r w:rsidRPr="00F45D16">
        <w:rPr>
          <w:rFonts w:ascii="Omega Sans" w:eastAsia="Kozuka Gothic Pr6N EL" w:hAnsi="Omega Sans"/>
          <w:b w:val="0"/>
          <w:caps w:val="0"/>
          <w:sz w:val="32"/>
          <w:szCs w:val="32"/>
        </w:rPr>
        <w:fldChar w:fldCharType="separate"/>
      </w:r>
      <w:r w:rsidR="00F45D16" w:rsidRPr="00F45D16">
        <w:rPr>
          <w:noProof/>
        </w:rPr>
        <w:t>1.</w:t>
      </w:r>
      <w:r w:rsidR="00F45D16"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="00F45D16" w:rsidRPr="00F45D16">
        <w:rPr>
          <w:bCs/>
          <w:noProof/>
          <w:lang w:val="es-ES_tradnl"/>
        </w:rPr>
        <w:t>Introducción</w:t>
      </w:r>
      <w:r w:rsidR="00F45D16" w:rsidRPr="00F45D16">
        <w:rPr>
          <w:noProof/>
        </w:rPr>
        <w:tab/>
      </w:r>
      <w:r w:rsidR="00F45D16" w:rsidRPr="00F45D16">
        <w:rPr>
          <w:noProof/>
        </w:rPr>
        <w:fldChar w:fldCharType="begin"/>
      </w:r>
      <w:r w:rsidR="00F45D16" w:rsidRPr="00F45D16">
        <w:rPr>
          <w:noProof/>
        </w:rPr>
        <w:instrText xml:space="preserve"> PAGEREF _Toc206051675 \h </w:instrText>
      </w:r>
      <w:r w:rsidR="00F45D16" w:rsidRPr="00F45D16">
        <w:rPr>
          <w:noProof/>
        </w:rPr>
      </w:r>
      <w:r w:rsidR="00F45D16" w:rsidRPr="00F45D16">
        <w:rPr>
          <w:noProof/>
        </w:rPr>
        <w:fldChar w:fldCharType="separate"/>
      </w:r>
      <w:r w:rsidR="00F45D16" w:rsidRPr="00F45D16">
        <w:rPr>
          <w:noProof/>
        </w:rPr>
        <w:t>4</w:t>
      </w:r>
      <w:r w:rsidR="00F45D16" w:rsidRPr="00F45D16">
        <w:rPr>
          <w:noProof/>
        </w:rPr>
        <w:fldChar w:fldCharType="end"/>
      </w:r>
    </w:p>
    <w:p w14:paraId="6D70CF1C" w14:textId="1D7C73F5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Objetivo del plan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_Toc206051676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4</w:t>
      </w:r>
      <w:r w:rsidRPr="00F45D16">
        <w:rPr>
          <w:noProof/>
        </w:rPr>
        <w:fldChar w:fldCharType="end"/>
      </w:r>
    </w:p>
    <w:p w14:paraId="1BC662E7" w14:textId="2920CE31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bCs/>
          <w:noProof/>
          <w:lang w:val="es-ES_tradnl"/>
        </w:rPr>
        <w:t>1.2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bCs/>
          <w:noProof/>
          <w:lang w:val="es-ES_tradnl"/>
        </w:rPr>
        <w:t>Metodología y enfoque estratégico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_Toc206051677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4</w:t>
      </w:r>
      <w:r w:rsidRPr="00F45D16">
        <w:rPr>
          <w:noProof/>
        </w:rPr>
        <w:fldChar w:fldCharType="end"/>
      </w:r>
    </w:p>
    <w:p w14:paraId="24CD09F7" w14:textId="206BCBDF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bCs/>
          <w:noProof/>
          <w:lang w:val="es-ES_tradnl"/>
        </w:rPr>
        <w:t>2.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bCs/>
          <w:noProof/>
          <w:lang w:val="es-ES_tradnl"/>
        </w:rPr>
        <w:t>Análisis de Marca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_Toc206051678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5</w:t>
      </w:r>
      <w:r w:rsidRPr="00F45D16">
        <w:rPr>
          <w:noProof/>
        </w:rPr>
        <w:fldChar w:fldCharType="end"/>
      </w:r>
    </w:p>
    <w:p w14:paraId="69041E99" w14:textId="54C41454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2.1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ADN de la marca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_Toc206051679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5</w:t>
      </w:r>
      <w:r w:rsidRPr="00F45D16">
        <w:rPr>
          <w:noProof/>
        </w:rPr>
        <w:fldChar w:fldCharType="end"/>
      </w:r>
    </w:p>
    <w:p w14:paraId="5E16B390" w14:textId="7667FBF6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2.2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Propuesta de valor diferencial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5</w:t>
      </w:r>
      <w:r w:rsidRPr="00F45D16">
        <w:rPr>
          <w:noProof/>
        </w:rPr>
        <w:fldChar w:fldCharType="end"/>
      </w:r>
    </w:p>
    <w:p w14:paraId="27F38F4E" w14:textId="62210FD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2.3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Claim / Lema oficial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5</w:t>
      </w:r>
      <w:r w:rsidRPr="00F45D16">
        <w:rPr>
          <w:noProof/>
        </w:rPr>
        <w:fldChar w:fldCharType="end"/>
      </w:r>
    </w:p>
    <w:p w14:paraId="45CD5DB4" w14:textId="5B0AEBC0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2.4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Identidad verbal y visual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6</w:t>
      </w:r>
      <w:r w:rsidRPr="00F45D16">
        <w:rPr>
          <w:noProof/>
        </w:rPr>
        <w:fldChar w:fldCharType="end"/>
      </w:r>
    </w:p>
    <w:p w14:paraId="7290AF55" w14:textId="099CB99F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2.5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Posicionamiento frente a la competencia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_Toc206051683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6</w:t>
      </w:r>
      <w:r w:rsidRPr="00F45D16">
        <w:rPr>
          <w:noProof/>
        </w:rPr>
        <w:fldChar w:fldCharType="end"/>
      </w:r>
    </w:p>
    <w:p w14:paraId="33A35421" w14:textId="2CD60D03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3.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bCs/>
          <w:noProof/>
          <w:lang w:val="es-ES_tradnl"/>
        </w:rPr>
        <w:t>Objetivos de Comunicación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_Toc206051684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7</w:t>
      </w:r>
      <w:r w:rsidRPr="00F45D16">
        <w:rPr>
          <w:noProof/>
        </w:rPr>
        <w:fldChar w:fldCharType="end"/>
      </w:r>
    </w:p>
    <w:p w14:paraId="1BDF4065" w14:textId="55330170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3.1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Objetivos generales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_Toc206051685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7</w:t>
      </w:r>
      <w:r w:rsidRPr="00F45D16">
        <w:rPr>
          <w:noProof/>
        </w:rPr>
        <w:fldChar w:fldCharType="end"/>
      </w:r>
    </w:p>
    <w:p w14:paraId="5EB62454" w14:textId="25E2196B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3.2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Objetivos específicos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7</w:t>
      </w:r>
      <w:r w:rsidRPr="00F45D16">
        <w:rPr>
          <w:noProof/>
        </w:rPr>
        <w:fldChar w:fldCharType="end"/>
      </w:r>
    </w:p>
    <w:p w14:paraId="0C9C88DB" w14:textId="0AAF320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3.3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KPIs y métricas clave a medir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8</w:t>
      </w:r>
      <w:r w:rsidRPr="00F45D16">
        <w:rPr>
          <w:noProof/>
        </w:rPr>
        <w:fldChar w:fldCharType="end"/>
      </w:r>
    </w:p>
    <w:p w14:paraId="6C3AE0F8" w14:textId="0BC0EEE0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4.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Público Objetivo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9</w:t>
      </w:r>
      <w:r w:rsidRPr="00F45D16">
        <w:rPr>
          <w:noProof/>
        </w:rPr>
        <w:fldChar w:fldCharType="end"/>
      </w:r>
    </w:p>
    <w:p w14:paraId="29D578C4" w14:textId="17A67374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4.1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Perfil del cliente ideal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_Toc206051689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9</w:t>
      </w:r>
      <w:r w:rsidRPr="00F45D16">
        <w:rPr>
          <w:noProof/>
        </w:rPr>
        <w:fldChar w:fldCharType="end"/>
      </w:r>
    </w:p>
    <w:p w14:paraId="7D86B59D" w14:textId="2F039CD9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4.2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Segmentos prioritarios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9</w:t>
      </w:r>
      <w:r w:rsidRPr="00F45D16">
        <w:rPr>
          <w:noProof/>
        </w:rPr>
        <w:fldChar w:fldCharType="end"/>
      </w:r>
    </w:p>
    <w:p w14:paraId="33F25401" w14:textId="29D470FE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4.3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Comportamientos digitales y hábitos de consumo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9</w:t>
      </w:r>
      <w:r w:rsidRPr="00F45D16">
        <w:rPr>
          <w:noProof/>
        </w:rPr>
        <w:fldChar w:fldCharType="end"/>
      </w:r>
    </w:p>
    <w:p w14:paraId="728D6986" w14:textId="471BFAFD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4.4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Pain points y motivaciones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10</w:t>
      </w:r>
      <w:r w:rsidRPr="00F45D16">
        <w:rPr>
          <w:noProof/>
        </w:rPr>
        <w:fldChar w:fldCharType="end"/>
      </w:r>
    </w:p>
    <w:p w14:paraId="36163E9A" w14:textId="058655E9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5.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Storytelling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_Toc206051693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11</w:t>
      </w:r>
      <w:r w:rsidRPr="00F45D16">
        <w:rPr>
          <w:noProof/>
        </w:rPr>
        <w:fldChar w:fldCharType="end"/>
      </w:r>
    </w:p>
    <w:p w14:paraId="0E6C7CC7" w14:textId="7DCEBA1E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5.1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Narrativa principal de la marca en Instagram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_Toc206051694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11</w:t>
      </w:r>
      <w:r w:rsidRPr="00F45D16">
        <w:rPr>
          <w:noProof/>
        </w:rPr>
        <w:fldChar w:fldCharType="end"/>
      </w:r>
    </w:p>
    <w:p w14:paraId="72FBA82B" w14:textId="3364012A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5.2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Tono de voz (emocional, divertido, fresco)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_Toc206051695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11</w:t>
      </w:r>
      <w:r w:rsidRPr="00F45D16">
        <w:rPr>
          <w:noProof/>
        </w:rPr>
        <w:fldChar w:fldCharType="end"/>
      </w:r>
    </w:p>
    <w:p w14:paraId="3B6F7D92" w14:textId="315DFD73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5.3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Principios creativos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11</w:t>
      </w:r>
      <w:r w:rsidRPr="00F45D16">
        <w:rPr>
          <w:noProof/>
        </w:rPr>
        <w:fldChar w:fldCharType="end"/>
      </w:r>
    </w:p>
    <w:p w14:paraId="3F311EEF" w14:textId="56547E9A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5.4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Manifiesto comunicacional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12</w:t>
      </w:r>
      <w:r w:rsidRPr="00F45D16">
        <w:rPr>
          <w:noProof/>
        </w:rPr>
        <w:fldChar w:fldCharType="end"/>
      </w:r>
    </w:p>
    <w:p w14:paraId="5A7C88F2" w14:textId="7B4F4ED2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6.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Estrategia de Contenidos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13</w:t>
      </w:r>
      <w:r w:rsidRPr="00F45D16">
        <w:rPr>
          <w:noProof/>
        </w:rPr>
        <w:fldChar w:fldCharType="end"/>
      </w:r>
    </w:p>
    <w:p w14:paraId="769E88BF" w14:textId="2430DD9B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Tipos de Contenido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_Toc206051699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13</w:t>
      </w:r>
      <w:r w:rsidRPr="00F45D16">
        <w:rPr>
          <w:noProof/>
        </w:rPr>
        <w:fldChar w:fldCharType="end"/>
      </w:r>
    </w:p>
    <w:p w14:paraId="3AF1099D" w14:textId="2F2894F5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Categorías de Contenido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13</w:t>
      </w:r>
      <w:r w:rsidRPr="00F45D16">
        <w:rPr>
          <w:noProof/>
        </w:rPr>
        <w:fldChar w:fldCharType="end"/>
      </w:r>
    </w:p>
    <w:p w14:paraId="4C0A9A2F" w14:textId="3D72C4E1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Calendario Editorial Mensual por Semanas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14</w:t>
      </w:r>
      <w:r w:rsidRPr="00F45D16">
        <w:rPr>
          <w:noProof/>
        </w:rPr>
        <w:fldChar w:fldCharType="end"/>
      </w:r>
    </w:p>
    <w:p w14:paraId="4DC9E839" w14:textId="1B2147E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6.4. Temáticas por Día de Publicación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15</w:t>
      </w:r>
      <w:r w:rsidRPr="00F45D16">
        <w:rPr>
          <w:noProof/>
        </w:rPr>
        <w:fldChar w:fldCharType="end"/>
      </w:r>
    </w:p>
    <w:p w14:paraId="55DEA2CE" w14:textId="5E0864DF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6.5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Estrategia de Stories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_Toc206051703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15</w:t>
      </w:r>
      <w:r w:rsidRPr="00F45D16">
        <w:rPr>
          <w:noProof/>
        </w:rPr>
        <w:fldChar w:fldCharType="end"/>
      </w:r>
    </w:p>
    <w:p w14:paraId="59189958" w14:textId="7ECBCED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6.6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Recomendaciones para Captions y CTA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_Toc206051704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16</w:t>
      </w:r>
      <w:r w:rsidRPr="00F45D16">
        <w:rPr>
          <w:noProof/>
        </w:rPr>
        <w:fldChar w:fldCharType="end"/>
      </w:r>
    </w:p>
    <w:p w14:paraId="1FBF9D03" w14:textId="6A46BA79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7.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Chefs como Embajadores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_Toc206051705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17</w:t>
      </w:r>
      <w:r w:rsidRPr="00F45D16">
        <w:rPr>
          <w:noProof/>
        </w:rPr>
        <w:fldChar w:fldCharType="end"/>
      </w:r>
    </w:p>
    <w:p w14:paraId="14F73FFA" w14:textId="7FE4419F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7.1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Perfil de cada chef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17</w:t>
      </w:r>
      <w:r w:rsidRPr="00F45D16">
        <w:rPr>
          <w:noProof/>
        </w:rPr>
        <w:fldChar w:fldCharType="end"/>
      </w:r>
    </w:p>
    <w:p w14:paraId="6C5E2306" w14:textId="58D12B3D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7.2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Roles en comunicación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18</w:t>
      </w:r>
      <w:r w:rsidRPr="00F45D16">
        <w:rPr>
          <w:noProof/>
        </w:rPr>
        <w:fldChar w:fldCharType="end"/>
      </w:r>
    </w:p>
    <w:p w14:paraId="727288C6" w14:textId="76D136FA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7.3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Contenido sugerido con ellos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18</w:t>
      </w:r>
      <w:r w:rsidRPr="00F45D16">
        <w:rPr>
          <w:noProof/>
        </w:rPr>
        <w:fldChar w:fldCharType="end"/>
      </w:r>
    </w:p>
    <w:p w14:paraId="2EF60DD7" w14:textId="7F688460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7.4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Tono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_Toc206051709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18</w:t>
      </w:r>
      <w:r w:rsidRPr="00F45D16">
        <w:rPr>
          <w:noProof/>
        </w:rPr>
        <w:fldChar w:fldCharType="end"/>
      </w:r>
    </w:p>
    <w:p w14:paraId="307DB8F7" w14:textId="34BC7AA1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8.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Estrategia Visual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19</w:t>
      </w:r>
      <w:r w:rsidRPr="00F45D16">
        <w:rPr>
          <w:noProof/>
        </w:rPr>
        <w:fldChar w:fldCharType="end"/>
      </w:r>
    </w:p>
    <w:p w14:paraId="622D969F" w14:textId="07D4AE26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8.1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Paleta de colores y filtros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19</w:t>
      </w:r>
      <w:r w:rsidRPr="00F45D16">
        <w:rPr>
          <w:noProof/>
        </w:rPr>
        <w:fldChar w:fldCharType="end"/>
      </w:r>
    </w:p>
    <w:p w14:paraId="09F84920" w14:textId="29B539A1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8.2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Estilo visual general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19</w:t>
      </w:r>
      <w:r w:rsidRPr="00F45D16">
        <w:rPr>
          <w:noProof/>
        </w:rPr>
        <w:fldChar w:fldCharType="end"/>
      </w:r>
    </w:p>
    <w:p w14:paraId="151A11AA" w14:textId="044B2EFA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8.3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Tipografías y diseño de posts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_Toc206051713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20</w:t>
      </w:r>
      <w:r w:rsidRPr="00F45D16">
        <w:rPr>
          <w:noProof/>
        </w:rPr>
        <w:fldChar w:fldCharType="end"/>
      </w:r>
    </w:p>
    <w:p w14:paraId="242473B6" w14:textId="22FA593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8.4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Identidad de portadas de reels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_Toc206051714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20</w:t>
      </w:r>
      <w:r w:rsidRPr="00F45D16">
        <w:rPr>
          <w:noProof/>
        </w:rPr>
        <w:fldChar w:fldCharType="end"/>
      </w:r>
    </w:p>
    <w:p w14:paraId="2577D580" w14:textId="4869F916" w:rsidR="00F45D16" w:rsidRPr="00F45D16" w:rsidRDefault="00F45D16">
      <w:pPr>
        <w:pStyle w:val="TDC1"/>
        <w:tabs>
          <w:tab w:val="left" w:pos="48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9.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Destacados de Stories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_Toc206051715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21</w:t>
      </w:r>
      <w:r w:rsidRPr="00F45D16">
        <w:rPr>
          <w:noProof/>
        </w:rPr>
        <w:fldChar w:fldCharType="end"/>
      </w:r>
    </w:p>
    <w:p w14:paraId="014654D0" w14:textId="32EE01EF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9.1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Organización y diseño de portadas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21</w:t>
      </w:r>
      <w:r w:rsidRPr="00F45D16">
        <w:rPr>
          <w:noProof/>
        </w:rPr>
        <w:fldChar w:fldCharType="end"/>
      </w:r>
    </w:p>
    <w:p w14:paraId="023063B7" w14:textId="25C8EC29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9.2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Secciones sugeridas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21</w:t>
      </w:r>
      <w:r w:rsidRPr="00F45D16">
        <w:rPr>
          <w:noProof/>
        </w:rPr>
        <w:fldChar w:fldCharType="end"/>
      </w:r>
    </w:p>
    <w:p w14:paraId="156E2725" w14:textId="523A4F99" w:rsidR="00F45D16" w:rsidRPr="00F45D16" w:rsidRDefault="00F45D16">
      <w:pPr>
        <w:pStyle w:val="TDC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10.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Lanzamiento Post-Verano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22</w:t>
      </w:r>
      <w:r w:rsidRPr="00F45D16">
        <w:rPr>
          <w:noProof/>
        </w:rPr>
        <w:fldChar w:fldCharType="end"/>
      </w:r>
    </w:p>
    <w:p w14:paraId="3DE0763E" w14:textId="52D59D83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lastRenderedPageBreak/>
        <w:t>10.1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Campaña de reactivación: Idea Principal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_Toc206051719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22</w:t>
      </w:r>
      <w:r w:rsidRPr="00F45D16">
        <w:rPr>
          <w:noProof/>
        </w:rPr>
        <w:fldChar w:fldCharType="end"/>
      </w:r>
    </w:p>
    <w:p w14:paraId="6724F1C4" w14:textId="28A24F16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10.2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Guion y concepto para video de relanzamiento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22</w:t>
      </w:r>
      <w:r w:rsidRPr="00F45D16">
        <w:rPr>
          <w:noProof/>
        </w:rPr>
        <w:fldChar w:fldCharType="end"/>
      </w:r>
    </w:p>
    <w:p w14:paraId="0F5BC812" w14:textId="7D772CA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10.3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Reels de teaser previos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23</w:t>
      </w:r>
      <w:r w:rsidRPr="00F45D16">
        <w:rPr>
          <w:noProof/>
        </w:rPr>
        <w:fldChar w:fldCharType="end"/>
      </w:r>
    </w:p>
    <w:p w14:paraId="4F17022D" w14:textId="75B828A5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10.4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Dinámicas especiales para reenganchar a seguidores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23</w:t>
      </w:r>
      <w:r w:rsidRPr="00F45D16">
        <w:rPr>
          <w:noProof/>
        </w:rPr>
        <w:fldChar w:fldCharType="end"/>
      </w:r>
    </w:p>
    <w:p w14:paraId="40BB558F" w14:textId="48692678" w:rsidR="00F45D16" w:rsidRPr="00F45D16" w:rsidRDefault="00F45D16">
      <w:pPr>
        <w:pStyle w:val="TDC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11.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Engagement y Comunidad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_Toc206051723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24</w:t>
      </w:r>
      <w:r w:rsidRPr="00F45D16">
        <w:rPr>
          <w:noProof/>
        </w:rPr>
        <w:fldChar w:fldCharType="end"/>
      </w:r>
    </w:p>
    <w:p w14:paraId="6DCE274A" w14:textId="5C04E818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11.1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Estrategias para generar interacción orgánica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_Toc206051724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24</w:t>
      </w:r>
      <w:r w:rsidRPr="00F45D16">
        <w:rPr>
          <w:noProof/>
        </w:rPr>
        <w:fldChar w:fldCharType="end"/>
      </w:r>
    </w:p>
    <w:p w14:paraId="18C621A5" w14:textId="5912A725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11.2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Activación de encuestas, preguntas, quizzes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_Toc206051725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24</w:t>
      </w:r>
      <w:r w:rsidRPr="00F45D16">
        <w:rPr>
          <w:noProof/>
        </w:rPr>
        <w:fldChar w:fldCharType="end"/>
      </w:r>
    </w:p>
    <w:p w14:paraId="04056FD1" w14:textId="7B5AF8D0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11.3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UGC (Contenido Generado por Usuarios)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_Toc206051726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24</w:t>
      </w:r>
      <w:r w:rsidRPr="00F45D16">
        <w:rPr>
          <w:noProof/>
        </w:rPr>
        <w:fldChar w:fldCharType="end"/>
      </w:r>
    </w:p>
    <w:p w14:paraId="5F9F533B" w14:textId="153EDAD1" w:rsidR="00F45D16" w:rsidRPr="00F45D16" w:rsidRDefault="00F45D16">
      <w:pPr>
        <w:pStyle w:val="TDC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12.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Sinergias y Colaboraciones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_Toc206051727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26</w:t>
      </w:r>
      <w:r w:rsidRPr="00F45D16">
        <w:rPr>
          <w:noProof/>
        </w:rPr>
        <w:fldChar w:fldCharType="end"/>
      </w:r>
    </w:p>
    <w:p w14:paraId="7E48E203" w14:textId="3EF232C7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12.1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12.1. Influencers y Foodies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_Toc206051728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26</w:t>
      </w:r>
      <w:r w:rsidRPr="00F45D16">
        <w:rPr>
          <w:noProof/>
        </w:rPr>
        <w:fldChar w:fldCharType="end"/>
      </w:r>
    </w:p>
    <w:p w14:paraId="4D13764A" w14:textId="59A35736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12.2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12.2. Posibles Colaboraciones Estratégicas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_Toc206051729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26</w:t>
      </w:r>
      <w:r w:rsidRPr="00F45D16">
        <w:rPr>
          <w:noProof/>
        </w:rPr>
        <w:fldChar w:fldCharType="end"/>
      </w:r>
    </w:p>
    <w:p w14:paraId="7EADCF9E" w14:textId="6F1CB49F" w:rsidR="00F45D16" w:rsidRPr="00F45D16" w:rsidRDefault="00F45D16">
      <w:pPr>
        <w:pStyle w:val="TDC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</w:rPr>
        <w:t>13.</w:t>
      </w:r>
      <w:r w:rsidRPr="00F45D16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</w:rPr>
        <w:t>Plan de Mejora de Días Débiles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_Toc206051730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28</w:t>
      </w:r>
      <w:r w:rsidRPr="00F45D16">
        <w:rPr>
          <w:noProof/>
        </w:rPr>
        <w:fldChar w:fldCharType="end"/>
      </w:r>
    </w:p>
    <w:p w14:paraId="6D02DF53" w14:textId="27972465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13.1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Estrategias para Aumentar Reservas Entre Semana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_Toc206051731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28</w:t>
      </w:r>
      <w:r w:rsidRPr="00F45D16">
        <w:rPr>
          <w:noProof/>
        </w:rPr>
        <w:fldChar w:fldCharType="end"/>
      </w:r>
    </w:p>
    <w:p w14:paraId="223E67F8" w14:textId="214C7617" w:rsidR="00F45D16" w:rsidRPr="00F45D16" w:rsidRDefault="00F45D16">
      <w:pPr>
        <w:pStyle w:val="TD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45D16">
        <w:rPr>
          <w:noProof/>
          <w:lang w:val="es-ES_tradnl"/>
        </w:rPr>
        <w:t>13.2</w:t>
      </w:r>
      <w:r w:rsidRPr="00F45D16"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F45D16">
        <w:rPr>
          <w:noProof/>
          <w:lang w:val="es-ES_tradnl"/>
        </w:rPr>
        <w:t>Campañas Específicas por Día (Lunes a Miércoles)</w:t>
      </w:r>
      <w:r w:rsidRPr="00F45D16">
        <w:rPr>
          <w:noProof/>
        </w:rPr>
        <w:tab/>
      </w:r>
      <w:r w:rsidRPr="00F45D16">
        <w:rPr>
          <w:noProof/>
        </w:rPr>
        <w:fldChar w:fldCharType="begin"/>
      </w:r>
      <w:r w:rsidRPr="00F45D16">
        <w:rPr>
          <w:noProof/>
        </w:rPr>
        <w:instrText xml:space="preserve"> PAGEREF _Toc206051732 \h </w:instrText>
      </w:r>
      <w:r w:rsidRPr="00F45D16">
        <w:rPr>
          <w:noProof/>
        </w:rPr>
      </w:r>
      <w:r w:rsidRPr="00F45D16">
        <w:rPr>
          <w:noProof/>
        </w:rPr>
        <w:fldChar w:fldCharType="separate"/>
      </w:r>
      <w:r w:rsidRPr="00F45D16">
        <w:rPr>
          <w:noProof/>
        </w:rPr>
        <w:t>28</w:t>
      </w:r>
      <w:r w:rsidRPr="00F45D16">
        <w:rPr>
          <w:noProof/>
        </w:rPr>
        <w:fldChar w:fldCharType="end"/>
      </w:r>
    </w:p>
    <w:p w14:paraId="3AA52B34" w14:textId="4F274F76" w:rsidR="00131FD6" w:rsidRPr="00157DE6" w:rsidRDefault="00B614E0" w:rsidP="00EE00F7">
      <w:pPr>
        <w:pStyle w:val="TDC1"/>
        <w:tabs>
          <w:tab w:val="clear" w:pos="9027"/>
          <w:tab w:val="left" w:pos="1"/>
          <w:tab w:val="left" w:pos="720"/>
        </w:tabs>
        <w:spacing w:before="0"/>
        <w:jc w:val="both"/>
        <w:rPr>
          <w:rFonts w:ascii="Raleway Light" w:hAnsi="Raleway Light"/>
          <w:b w:val="0"/>
          <w:color w:val="000000" w:themeColor="text1"/>
          <w:sz w:val="24"/>
          <w:szCs w:val="24"/>
        </w:rPr>
      </w:pPr>
      <w:r w:rsidRPr="00F45D16">
        <w:rPr>
          <w:rFonts w:ascii="Omega Sans" w:eastAsia="Kozuka Gothic Pr6N EL" w:hAnsi="Omega Sans"/>
          <w:b w:val="0"/>
          <w:sz w:val="32"/>
          <w:szCs w:val="32"/>
        </w:rPr>
        <w:fldChar w:fldCharType="end"/>
      </w:r>
    </w:p>
    <w:p w14:paraId="5713160F" w14:textId="77777777" w:rsidR="00BE4668" w:rsidRPr="00F1649E" w:rsidRDefault="00BE4668" w:rsidP="00EE00F7">
      <w:pPr>
        <w:tabs>
          <w:tab w:val="left" w:pos="1"/>
          <w:tab w:val="left" w:pos="720"/>
        </w:tabs>
        <w:rPr>
          <w:rFonts w:ascii="Raleway Light" w:hAnsi="Raleway Light"/>
        </w:rPr>
      </w:pPr>
    </w:p>
    <w:p w14:paraId="5FC03AC7" w14:textId="4CE89867" w:rsidR="00166344" w:rsidRPr="005D59E1" w:rsidRDefault="002D7C4A" w:rsidP="00166344">
      <w:pPr>
        <w:shd w:val="clear" w:color="auto" w:fill="00303D"/>
        <w:spacing w:line="360" w:lineRule="auto"/>
        <w:ind w:left="-426" w:right="-283"/>
        <w:jc w:val="center"/>
        <w:rPr>
          <w:rFonts w:ascii="Vector" w:hAnsi="Vector"/>
          <w:color w:val="FFFFFF" w:themeColor="background1"/>
          <w:position w:val="-6"/>
          <w:sz w:val="32"/>
          <w:szCs w:val="21"/>
        </w:rPr>
      </w:pPr>
      <w:r w:rsidRPr="005D59E1">
        <w:rPr>
          <w:rFonts w:ascii="Vector" w:hAnsi="Vector"/>
          <w:color w:val="FFFFFF" w:themeColor="background1"/>
          <w:position w:val="-6"/>
          <w:sz w:val="32"/>
          <w:szCs w:val="21"/>
        </w:rPr>
        <w:t>REGISTRO DE CAMBIOS DEL DOCUMENTO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148"/>
        <w:gridCol w:w="1819"/>
        <w:gridCol w:w="2134"/>
        <w:gridCol w:w="4244"/>
      </w:tblGrid>
      <w:tr w:rsidR="005D3FE9" w:rsidRPr="001E1376" w14:paraId="27055853" w14:textId="77777777" w:rsidTr="005D3FE9">
        <w:trPr>
          <w:cantSplit/>
          <w:trHeight w:val="402"/>
          <w:tblHeader/>
          <w:jc w:val="center"/>
        </w:trPr>
        <w:tc>
          <w:tcPr>
            <w:tcW w:w="614" w:type="pct"/>
            <w:vAlign w:val="center"/>
          </w:tcPr>
          <w:p w14:paraId="47A4EF9F" w14:textId="122B7C9D" w:rsidR="00031B26" w:rsidRPr="001E1376" w:rsidRDefault="00031B26" w:rsidP="00EE00F7">
            <w:pPr>
              <w:spacing w:before="60" w:after="60"/>
              <w:rPr>
                <w:rFonts w:ascii="Omega Sans" w:hAnsi="Omega Sans"/>
                <w:b/>
                <w:bCs/>
              </w:rPr>
            </w:pPr>
            <w:r w:rsidRPr="001E1376">
              <w:rPr>
                <w:rFonts w:ascii="Omega Sans" w:hAnsi="Omega Sans"/>
                <w:b/>
                <w:bCs/>
              </w:rPr>
              <w:t>Ed./Rev.</w:t>
            </w:r>
          </w:p>
        </w:tc>
        <w:tc>
          <w:tcPr>
            <w:tcW w:w="973" w:type="pct"/>
            <w:vAlign w:val="center"/>
          </w:tcPr>
          <w:p w14:paraId="1D897E48" w14:textId="77777777" w:rsidR="00031B26" w:rsidRPr="001E1376" w:rsidRDefault="00031B26" w:rsidP="00EE00F7">
            <w:pPr>
              <w:spacing w:before="60" w:after="60"/>
              <w:rPr>
                <w:rFonts w:ascii="Omega Sans" w:hAnsi="Omega Sans"/>
                <w:b/>
                <w:bCs/>
              </w:rPr>
            </w:pPr>
            <w:r w:rsidRPr="001E1376">
              <w:rPr>
                <w:rFonts w:ascii="Omega Sans" w:hAnsi="Omega Sans"/>
                <w:b/>
                <w:bCs/>
              </w:rPr>
              <w:t>Fecha</w:t>
            </w:r>
          </w:p>
        </w:tc>
        <w:tc>
          <w:tcPr>
            <w:tcW w:w="1142" w:type="pct"/>
            <w:vAlign w:val="center"/>
          </w:tcPr>
          <w:p w14:paraId="3EBE49A0" w14:textId="77777777" w:rsidR="00031B26" w:rsidRPr="001E1376" w:rsidRDefault="00031B26" w:rsidP="00EE00F7">
            <w:pPr>
              <w:spacing w:before="60" w:after="60"/>
              <w:rPr>
                <w:rFonts w:ascii="Omega Sans" w:hAnsi="Omega Sans"/>
                <w:b/>
                <w:bCs/>
              </w:rPr>
            </w:pPr>
            <w:r w:rsidRPr="001E1376">
              <w:rPr>
                <w:rFonts w:ascii="Omega Sans" w:hAnsi="Omega Sans"/>
                <w:b/>
                <w:bCs/>
              </w:rPr>
              <w:t>Sección o Página</w:t>
            </w:r>
          </w:p>
        </w:tc>
        <w:tc>
          <w:tcPr>
            <w:tcW w:w="2271" w:type="pct"/>
            <w:vAlign w:val="center"/>
          </w:tcPr>
          <w:p w14:paraId="251B652E" w14:textId="77777777" w:rsidR="00031B26" w:rsidRPr="001E1376" w:rsidRDefault="00031B26" w:rsidP="00EE00F7">
            <w:pPr>
              <w:spacing w:before="60" w:after="60"/>
              <w:rPr>
                <w:rFonts w:ascii="Omega Sans" w:hAnsi="Omega Sans"/>
                <w:b/>
                <w:bCs/>
              </w:rPr>
            </w:pPr>
            <w:r w:rsidRPr="001E1376">
              <w:rPr>
                <w:rFonts w:ascii="Omega Sans" w:hAnsi="Omega Sans"/>
                <w:b/>
                <w:bCs/>
              </w:rPr>
              <w:t>Descripción del Cambio</w:t>
            </w:r>
          </w:p>
        </w:tc>
      </w:tr>
      <w:tr w:rsidR="005D3FE9" w:rsidRPr="001E1376" w14:paraId="6E568148" w14:textId="77777777" w:rsidTr="005D3FE9">
        <w:trPr>
          <w:cantSplit/>
          <w:trHeight w:val="402"/>
          <w:jc w:val="center"/>
        </w:trPr>
        <w:tc>
          <w:tcPr>
            <w:tcW w:w="614" w:type="pct"/>
            <w:vAlign w:val="center"/>
          </w:tcPr>
          <w:p w14:paraId="131A2DFD" w14:textId="77777777" w:rsidR="00031B26" w:rsidRPr="001E1376" w:rsidRDefault="00031B26" w:rsidP="00EE00F7">
            <w:pPr>
              <w:spacing w:before="60" w:after="60"/>
              <w:rPr>
                <w:rFonts w:ascii="Omega Sans" w:hAnsi="Omega Sans"/>
              </w:rPr>
            </w:pPr>
            <w:r w:rsidRPr="001E1376">
              <w:rPr>
                <w:rFonts w:ascii="Omega Sans" w:hAnsi="Omega Sans"/>
              </w:rPr>
              <w:t>1.0</w:t>
            </w:r>
          </w:p>
        </w:tc>
        <w:tc>
          <w:tcPr>
            <w:tcW w:w="973" w:type="pct"/>
            <w:vAlign w:val="center"/>
          </w:tcPr>
          <w:p w14:paraId="6E630179" w14:textId="11EB275C" w:rsidR="00031B26" w:rsidRPr="001E1376" w:rsidRDefault="00F45D16" w:rsidP="00EE00F7">
            <w:pPr>
              <w:spacing w:before="60" w:after="60"/>
              <w:rPr>
                <w:rFonts w:ascii="Omega Sans" w:hAnsi="Omega Sans"/>
              </w:rPr>
            </w:pPr>
            <w:r>
              <w:rPr>
                <w:rFonts w:ascii="Omega Sans" w:hAnsi="Omega Sans"/>
              </w:rPr>
              <w:t>14</w:t>
            </w:r>
            <w:r w:rsidR="00F711C3" w:rsidRPr="001E1376">
              <w:rPr>
                <w:rFonts w:ascii="Omega Sans" w:hAnsi="Omega Sans"/>
              </w:rPr>
              <w:t>/</w:t>
            </w:r>
            <w:r w:rsidR="00F170ED">
              <w:rPr>
                <w:rFonts w:ascii="Omega Sans" w:hAnsi="Omega Sans"/>
              </w:rPr>
              <w:t>0</w:t>
            </w:r>
            <w:r>
              <w:rPr>
                <w:rFonts w:ascii="Omega Sans" w:hAnsi="Omega Sans"/>
              </w:rPr>
              <w:t>8</w:t>
            </w:r>
            <w:r w:rsidR="00F711C3" w:rsidRPr="001E1376">
              <w:rPr>
                <w:rFonts w:ascii="Omega Sans" w:hAnsi="Omega Sans"/>
              </w:rPr>
              <w:t>/202</w:t>
            </w:r>
            <w:r w:rsidR="00F170ED">
              <w:rPr>
                <w:rFonts w:ascii="Omega Sans" w:hAnsi="Omega Sans"/>
              </w:rPr>
              <w:t>5</w:t>
            </w:r>
          </w:p>
        </w:tc>
        <w:tc>
          <w:tcPr>
            <w:tcW w:w="1142" w:type="pct"/>
            <w:vAlign w:val="center"/>
          </w:tcPr>
          <w:p w14:paraId="673C727F" w14:textId="77777777" w:rsidR="00031B26" w:rsidRPr="001E1376" w:rsidRDefault="00031B26" w:rsidP="00EE00F7">
            <w:pPr>
              <w:spacing w:before="60" w:after="60"/>
              <w:rPr>
                <w:rFonts w:ascii="Omega Sans" w:hAnsi="Omega Sans"/>
              </w:rPr>
            </w:pPr>
            <w:r w:rsidRPr="001E1376">
              <w:rPr>
                <w:rFonts w:ascii="Omega Sans" w:hAnsi="Omega Sans"/>
              </w:rPr>
              <w:t>Todas</w:t>
            </w:r>
          </w:p>
        </w:tc>
        <w:tc>
          <w:tcPr>
            <w:tcW w:w="2271" w:type="pct"/>
            <w:vAlign w:val="center"/>
          </w:tcPr>
          <w:p w14:paraId="15014F93" w14:textId="69FCEA96" w:rsidR="00031B26" w:rsidRPr="001E1376" w:rsidRDefault="00031B26" w:rsidP="00EE00F7">
            <w:pPr>
              <w:spacing w:before="60" w:after="60"/>
              <w:rPr>
                <w:rFonts w:ascii="Omega Sans" w:hAnsi="Omega Sans"/>
              </w:rPr>
            </w:pPr>
            <w:r w:rsidRPr="001E1376">
              <w:rPr>
                <w:rFonts w:ascii="Omega Sans" w:hAnsi="Omega Sans"/>
              </w:rPr>
              <w:t>Primera edición</w:t>
            </w:r>
            <w:r w:rsidR="006E4B56" w:rsidRPr="001E1376">
              <w:rPr>
                <w:rFonts w:ascii="Omega Sans" w:hAnsi="Omega Sans"/>
              </w:rPr>
              <w:t>.</w:t>
            </w:r>
          </w:p>
        </w:tc>
      </w:tr>
    </w:tbl>
    <w:p w14:paraId="64617C91" w14:textId="77777777" w:rsidR="00997401" w:rsidRDefault="00997401" w:rsidP="00EE00F7">
      <w:pPr>
        <w:tabs>
          <w:tab w:val="left" w:pos="1"/>
          <w:tab w:val="left" w:pos="720"/>
        </w:tabs>
        <w:rPr>
          <w:rFonts w:ascii="Raleway Light" w:hAnsi="Raleway Light"/>
          <w:sz w:val="24"/>
          <w:szCs w:val="24"/>
        </w:rPr>
      </w:pPr>
    </w:p>
    <w:p w14:paraId="694DF0A0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3CA6CE75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6C11386B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193F8523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1166D481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79D9587F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7D3801A1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62E8E352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24EF7865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6ACA8B32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0EC220B2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189FB745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28E51B7E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113E7AB6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17B35869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5B2234C2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4C9A8519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5B39952E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315C4BFE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6630430C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7B852439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47A1E222" w14:textId="77777777" w:rsidR="00AA1024" w:rsidRPr="00AA1024" w:rsidRDefault="00AA1024" w:rsidP="00AA1024">
      <w:pPr>
        <w:rPr>
          <w:rFonts w:ascii="Raleway Light" w:hAnsi="Raleway Light"/>
          <w:sz w:val="24"/>
          <w:szCs w:val="24"/>
        </w:rPr>
      </w:pPr>
    </w:p>
    <w:p w14:paraId="74EF0B4C" w14:textId="3B7A0AC9" w:rsidR="00AA1024" w:rsidRDefault="00AA1024" w:rsidP="00AA1024">
      <w:pPr>
        <w:tabs>
          <w:tab w:val="left" w:pos="1062"/>
        </w:tabs>
        <w:rPr>
          <w:rFonts w:ascii="Raleway Light" w:hAnsi="Raleway Light"/>
          <w:sz w:val="24"/>
          <w:szCs w:val="24"/>
        </w:rPr>
      </w:pPr>
    </w:p>
    <w:p w14:paraId="2C38C4D4" w14:textId="2D7BBD69" w:rsidR="005B78FC" w:rsidRPr="00924D85" w:rsidRDefault="00FA1BF4" w:rsidP="005B78FC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0" w:name="_Toc206051675"/>
      <w:r w:rsidRPr="00FA1BF4">
        <w:rPr>
          <w:bCs/>
          <w:color w:val="FFFFFF" w:themeColor="background1"/>
          <w:sz w:val="32"/>
          <w:szCs w:val="21"/>
          <w:lang w:val="es-ES_tradnl"/>
        </w:rPr>
        <w:lastRenderedPageBreak/>
        <w:t>Introducción</w:t>
      </w:r>
      <w:bookmarkEnd w:id="0"/>
    </w:p>
    <w:p w14:paraId="0C0C404D" w14:textId="505EBC24" w:rsidR="00FA1BF4" w:rsidRDefault="00FA1BF4" w:rsidP="00FA1BF4">
      <w:pPr>
        <w:pStyle w:val="Ttulo2"/>
        <w:rPr>
          <w:lang w:val="es-ES_tradnl"/>
        </w:rPr>
      </w:pPr>
      <w:bookmarkStart w:id="1" w:name="_Toc206051676"/>
      <w:r>
        <w:rPr>
          <w:lang w:val="es-ES_tradnl"/>
        </w:rPr>
        <w:t>Objetivo del plan</w:t>
      </w:r>
      <w:bookmarkEnd w:id="1"/>
    </w:p>
    <w:p w14:paraId="1DFDEEDE" w14:textId="77777777" w:rsidR="00FA1BF4" w:rsidRPr="00FA1BF4" w:rsidRDefault="00FA1BF4" w:rsidP="00FA1BF4">
      <w:pPr>
        <w:jc w:val="left"/>
        <w:rPr>
          <w:lang w:val="es-ES_tradnl"/>
        </w:rPr>
      </w:pPr>
      <w:r w:rsidRPr="00FA1BF4">
        <w:rPr>
          <w:lang w:val="es-ES_tradnl"/>
        </w:rPr>
        <w:t xml:space="preserve">El presente plan de comunicación para Instagram busca </w:t>
      </w:r>
      <w:r w:rsidRPr="00FA1BF4">
        <w:rPr>
          <w:b/>
          <w:bCs/>
          <w:lang w:val="es-ES_tradnl"/>
        </w:rPr>
        <w:t>reposicionar a IN como el restaurante italiano más innovador y sorprendente de Madrid</w:t>
      </w:r>
      <w:r w:rsidRPr="00FA1BF4">
        <w:rPr>
          <w:lang w:val="es-ES_tradnl"/>
        </w:rPr>
        <w:t xml:space="preserve">, incrementando su </w:t>
      </w:r>
      <w:r w:rsidRPr="00FA1BF4">
        <w:rPr>
          <w:b/>
          <w:bCs/>
          <w:lang w:val="es-ES_tradnl"/>
        </w:rPr>
        <w:t>notoriedad de marca</w:t>
      </w:r>
      <w:r w:rsidRPr="00FA1BF4">
        <w:rPr>
          <w:lang w:val="es-ES_tradnl"/>
        </w:rPr>
        <w:t xml:space="preserve">, ganando </w:t>
      </w:r>
      <w:r w:rsidRPr="00FA1BF4">
        <w:rPr>
          <w:b/>
          <w:bCs/>
          <w:lang w:val="es-ES_tradnl"/>
        </w:rPr>
        <w:t>seguidores cualificados</w:t>
      </w:r>
      <w:r w:rsidRPr="00FA1BF4">
        <w:rPr>
          <w:lang w:val="es-ES_tradnl"/>
        </w:rPr>
        <w:t xml:space="preserve"> y aumentando </w:t>
      </w:r>
      <w:r w:rsidRPr="00FA1BF4">
        <w:rPr>
          <w:b/>
          <w:bCs/>
          <w:lang w:val="es-ES_tradnl"/>
        </w:rPr>
        <w:t>reservas directas</w:t>
      </w:r>
      <w:r w:rsidRPr="00FA1BF4">
        <w:rPr>
          <w:lang w:val="es-ES_tradnl"/>
        </w:rPr>
        <w:t xml:space="preserve"> a través de una estrategia de contenido que transmita su esencia:</w:t>
      </w:r>
      <w:r w:rsidRPr="00FA1BF4">
        <w:rPr>
          <w:rFonts w:ascii="MS Gothic" w:eastAsia="MS Gothic" w:hAnsi="MS Gothic" w:cs="MS Gothic" w:hint="eastAsia"/>
          <w:lang w:val="es-ES_tradnl"/>
        </w:rPr>
        <w:t> </w:t>
      </w:r>
      <w:r w:rsidRPr="00FA1BF4">
        <w:rPr>
          <w:b/>
          <w:bCs/>
          <w:lang w:val="es-ES_tradnl"/>
        </w:rPr>
        <w:t>"La Italia que no esperabas"</w:t>
      </w:r>
      <w:r w:rsidRPr="00FA1BF4">
        <w:rPr>
          <w:lang w:val="es-ES_tradnl"/>
        </w:rPr>
        <w:t>.</w:t>
      </w:r>
    </w:p>
    <w:p w14:paraId="31C177F1" w14:textId="77777777" w:rsidR="00FA1BF4" w:rsidRPr="00FA1BF4" w:rsidRDefault="00FA1BF4" w:rsidP="00FA1BF4">
      <w:pPr>
        <w:jc w:val="left"/>
        <w:rPr>
          <w:lang w:val="es-ES_tradnl"/>
        </w:rPr>
      </w:pPr>
      <w:r w:rsidRPr="00FA1BF4">
        <w:rPr>
          <w:lang w:val="es-ES_tradnl"/>
        </w:rPr>
        <w:t xml:space="preserve">Este </w:t>
      </w:r>
      <w:proofErr w:type="spellStart"/>
      <w:r w:rsidRPr="00FA1BF4">
        <w:rPr>
          <w:lang w:val="es-ES_tradnl"/>
        </w:rPr>
        <w:t>claim</w:t>
      </w:r>
      <w:proofErr w:type="spellEnd"/>
      <w:r w:rsidRPr="00FA1BF4">
        <w:rPr>
          <w:lang w:val="es-ES_tradnl"/>
        </w:rPr>
        <w:t xml:space="preserve"> resume la filosofía de IN: </w:t>
      </w:r>
      <w:r w:rsidRPr="00FA1BF4">
        <w:rPr>
          <w:b/>
          <w:bCs/>
          <w:lang w:val="es-ES_tradnl"/>
        </w:rPr>
        <w:t>platos italianos que rompen con lo habitual</w:t>
      </w:r>
      <w:r w:rsidRPr="00FA1BF4">
        <w:rPr>
          <w:lang w:val="es-ES_tradnl"/>
        </w:rPr>
        <w:t>, elaborados con materia prima de primera calidad, cambios de carta cada temporada y una puesta en escena que respeta la tradición italiana, pero la reinterpreta con creatividad, técnica y personalidad.</w:t>
      </w:r>
    </w:p>
    <w:p w14:paraId="6623225A" w14:textId="77777777" w:rsidR="00FA1BF4" w:rsidRPr="00FA1BF4" w:rsidRDefault="00FA1BF4" w:rsidP="00FA1BF4">
      <w:pPr>
        <w:jc w:val="left"/>
        <w:rPr>
          <w:lang w:val="es-ES_tradnl"/>
        </w:rPr>
      </w:pPr>
      <w:r w:rsidRPr="00FA1BF4">
        <w:rPr>
          <w:lang w:val="es-ES_tradnl"/>
        </w:rPr>
        <w:t>La estrategia persigue tres grandes objetivos:</w:t>
      </w:r>
    </w:p>
    <w:p w14:paraId="6CE9D3AC" w14:textId="77777777" w:rsidR="00FA1BF4" w:rsidRPr="00FA1BF4" w:rsidRDefault="00FA1BF4" w:rsidP="00FA1BF4">
      <w:pPr>
        <w:jc w:val="left"/>
        <w:rPr>
          <w:lang w:val="es-ES_tradnl"/>
        </w:rPr>
      </w:pPr>
    </w:p>
    <w:p w14:paraId="616A6CC9" w14:textId="77777777" w:rsidR="00FA1BF4" w:rsidRPr="00FA1BF4" w:rsidRDefault="00FA1BF4" w:rsidP="00FA1BF4">
      <w:pPr>
        <w:numPr>
          <w:ilvl w:val="0"/>
          <w:numId w:val="49"/>
        </w:numPr>
        <w:jc w:val="left"/>
        <w:rPr>
          <w:lang w:val="es-ES_tradnl"/>
        </w:rPr>
      </w:pPr>
      <w:r w:rsidRPr="00FA1BF4">
        <w:rPr>
          <w:b/>
          <w:bCs/>
          <w:lang w:val="es-ES_tradnl"/>
        </w:rPr>
        <w:t>Generar deseo</w:t>
      </w:r>
      <w:r w:rsidRPr="00FA1BF4">
        <w:rPr>
          <w:lang w:val="es-ES_tradnl"/>
        </w:rPr>
        <w:t xml:space="preserve"> por la propuesta gastronómica de IN, destacando platos icónicos como la carne madurada, la pasta fresca y las creaciones más sorprendentes de la carta.</w:t>
      </w:r>
    </w:p>
    <w:p w14:paraId="4ADC4C3C" w14:textId="77777777" w:rsidR="00FA1BF4" w:rsidRPr="00FA1BF4" w:rsidRDefault="00FA1BF4" w:rsidP="00FA1BF4">
      <w:pPr>
        <w:numPr>
          <w:ilvl w:val="0"/>
          <w:numId w:val="49"/>
        </w:numPr>
        <w:jc w:val="left"/>
        <w:rPr>
          <w:lang w:val="es-ES_tradnl"/>
        </w:rPr>
      </w:pPr>
      <w:r w:rsidRPr="00FA1BF4">
        <w:rPr>
          <w:b/>
          <w:bCs/>
          <w:lang w:val="es-ES_tradnl"/>
        </w:rPr>
        <w:t>Humanizar la marca</w:t>
      </w:r>
      <w:r w:rsidRPr="00FA1BF4">
        <w:rPr>
          <w:lang w:val="es-ES_tradnl"/>
        </w:rPr>
        <w:t xml:space="preserve"> mostrando a sus chefs y su carisma como elemento diferencial.</w:t>
      </w:r>
    </w:p>
    <w:p w14:paraId="00658540" w14:textId="77777777" w:rsidR="00FA1BF4" w:rsidRDefault="00FA1BF4" w:rsidP="00FA1BF4">
      <w:pPr>
        <w:numPr>
          <w:ilvl w:val="0"/>
          <w:numId w:val="49"/>
        </w:numPr>
        <w:jc w:val="left"/>
        <w:rPr>
          <w:lang w:val="es-ES_tradnl"/>
        </w:rPr>
      </w:pPr>
      <w:r w:rsidRPr="00FA1BF4">
        <w:rPr>
          <w:b/>
          <w:bCs/>
          <w:lang w:val="es-ES_tradnl"/>
        </w:rPr>
        <w:t>Convertir Instagram en un canal de captación directa de clientes</w:t>
      </w:r>
      <w:r w:rsidRPr="00FA1BF4">
        <w:rPr>
          <w:lang w:val="es-ES_tradnl"/>
        </w:rPr>
        <w:t>, especialmente en días con menor afluencia (lunes a jueves).</w:t>
      </w:r>
    </w:p>
    <w:p w14:paraId="1E581FDB" w14:textId="279CE7BD" w:rsidR="00FA1BF4" w:rsidRDefault="00FA1BF4" w:rsidP="00FA1BF4">
      <w:pPr>
        <w:pStyle w:val="Ttulo2"/>
        <w:rPr>
          <w:bCs/>
          <w:lang w:val="es-ES_tradnl"/>
        </w:rPr>
      </w:pPr>
      <w:bookmarkStart w:id="2" w:name="_Toc206051677"/>
      <w:r w:rsidRPr="00FA1BF4">
        <w:rPr>
          <w:bCs/>
          <w:lang w:val="es-ES_tradnl"/>
        </w:rPr>
        <w:t>Metodología y enfoque estratégico</w:t>
      </w:r>
      <w:bookmarkEnd w:id="2"/>
    </w:p>
    <w:p w14:paraId="07FBBBF7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El plan se construye bajo un enfoque </w:t>
      </w:r>
      <w:proofErr w:type="spellStart"/>
      <w:r w:rsidRPr="00FA1BF4">
        <w:rPr>
          <w:b/>
          <w:bCs/>
          <w:lang w:val="es-ES_tradnl"/>
        </w:rPr>
        <w:t>storytelling</w:t>
      </w:r>
      <w:proofErr w:type="spellEnd"/>
      <w:r w:rsidRPr="00FA1BF4">
        <w:rPr>
          <w:b/>
          <w:bCs/>
          <w:lang w:val="es-ES_tradnl"/>
        </w:rPr>
        <w:t xml:space="preserve"> + contenido audiovisual de alto impacto + consistencia visual</w:t>
      </w:r>
      <w:r w:rsidRPr="00FA1BF4">
        <w:rPr>
          <w:lang w:val="es-ES_tradnl"/>
        </w:rPr>
        <w:t>, combinando tres pilares:</w:t>
      </w:r>
    </w:p>
    <w:p w14:paraId="5F669F03" w14:textId="77777777" w:rsidR="00FA1BF4" w:rsidRPr="00FA1BF4" w:rsidRDefault="00FA1BF4" w:rsidP="00FA1BF4">
      <w:pPr>
        <w:rPr>
          <w:lang w:val="es-ES_tradnl"/>
        </w:rPr>
      </w:pPr>
    </w:p>
    <w:p w14:paraId="7EEF1D56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Narrativa de marca</w:t>
      </w:r>
      <w:r w:rsidRPr="00FA1BF4">
        <w:rPr>
          <w:lang w:val="es-ES_tradnl"/>
        </w:rPr>
        <w:t>: Contar la historia de IN como un viaje sensorial a una Italia inesperada, donde cada plato es un descubrimiento.</w:t>
      </w:r>
    </w:p>
    <w:p w14:paraId="364577FC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Protagonismo humano</w:t>
      </w:r>
      <w:r w:rsidRPr="00FA1BF4">
        <w:rPr>
          <w:lang w:val="es-ES_tradnl"/>
        </w:rPr>
        <w:t>: Los chefs como embajadores de la marca, transmitiendo cercanía, autenticidad y talento.</w:t>
      </w:r>
    </w:p>
    <w:p w14:paraId="2218CF3F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Estrategia multiformato</w:t>
      </w:r>
      <w:r w:rsidRPr="00FA1BF4">
        <w:rPr>
          <w:lang w:val="es-ES_tradnl"/>
        </w:rPr>
        <w:t xml:space="preserve">: Uso equilibrado de </w:t>
      </w:r>
      <w:proofErr w:type="spellStart"/>
      <w:r w:rsidRPr="00FA1BF4">
        <w:rPr>
          <w:lang w:val="es-ES_tradnl"/>
        </w:rPr>
        <w:t>reels</w:t>
      </w:r>
      <w:proofErr w:type="spellEnd"/>
      <w:r w:rsidRPr="00FA1BF4">
        <w:rPr>
          <w:lang w:val="es-ES_tradnl"/>
        </w:rPr>
        <w:t xml:space="preserve">, carruseles, </w:t>
      </w:r>
      <w:proofErr w:type="spellStart"/>
      <w:r w:rsidRPr="00FA1BF4">
        <w:rPr>
          <w:lang w:val="es-ES_tradnl"/>
        </w:rPr>
        <w:t>stories</w:t>
      </w:r>
      <w:proofErr w:type="spellEnd"/>
      <w:r w:rsidRPr="00FA1BF4">
        <w:rPr>
          <w:lang w:val="es-ES_tradnl"/>
        </w:rPr>
        <w:t xml:space="preserve"> y destacados para maximizar alcance, interacción y conversión.</w:t>
      </w:r>
    </w:p>
    <w:p w14:paraId="2CD36F6A" w14:textId="77777777" w:rsidR="00FA1BF4" w:rsidRPr="00FA1BF4" w:rsidRDefault="00FA1BF4" w:rsidP="00FA1BF4">
      <w:pPr>
        <w:rPr>
          <w:lang w:val="es-ES_tradnl"/>
        </w:rPr>
      </w:pPr>
    </w:p>
    <w:p w14:paraId="466612F1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La metodología combina:</w:t>
      </w:r>
    </w:p>
    <w:p w14:paraId="54F194CC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Investigación de marca y competencia</w:t>
      </w:r>
      <w:r w:rsidRPr="00FA1BF4">
        <w:rPr>
          <w:lang w:val="es-ES_tradnl"/>
        </w:rPr>
        <w:t>: Definición de diferenciadores frente a otros italianos en Madrid.</w:t>
      </w:r>
    </w:p>
    <w:p w14:paraId="52E62981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Planificación de contenidos</w:t>
      </w:r>
      <w:r w:rsidRPr="00FA1BF4">
        <w:rPr>
          <w:lang w:val="es-ES_tradnl"/>
        </w:rPr>
        <w:t>: Diseño de parrilla mensual con 4 publicaciones semanales.</w:t>
      </w:r>
    </w:p>
    <w:p w14:paraId="62D31A12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Optimización orgánica</w:t>
      </w:r>
      <w:r w:rsidRPr="00FA1BF4">
        <w:rPr>
          <w:lang w:val="es-ES_tradnl"/>
        </w:rPr>
        <w:t xml:space="preserve">: Uso de hashtags, geolocalización y tendencias para aumentar alcance sin inversión en </w:t>
      </w:r>
      <w:proofErr w:type="spellStart"/>
      <w:r w:rsidRPr="00FA1BF4">
        <w:rPr>
          <w:lang w:val="es-ES_tradnl"/>
        </w:rPr>
        <w:t>ads</w:t>
      </w:r>
      <w:proofErr w:type="spellEnd"/>
      <w:r w:rsidRPr="00FA1BF4">
        <w:rPr>
          <w:lang w:val="es-ES_tradnl"/>
        </w:rPr>
        <w:t>.</w:t>
      </w:r>
    </w:p>
    <w:p w14:paraId="579C0712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Medición y mejora continua</w:t>
      </w:r>
      <w:r w:rsidRPr="00FA1BF4">
        <w:rPr>
          <w:lang w:val="es-ES_tradnl"/>
        </w:rPr>
        <w:t>: Seguimiento de métricas clave (alcance, interacciones, reservas generadas).</w:t>
      </w:r>
    </w:p>
    <w:p w14:paraId="10E079DD" w14:textId="3A1D9105" w:rsidR="00FA1BF4" w:rsidRDefault="00FA1BF4" w:rsidP="00FA1BF4">
      <w:pPr>
        <w:pStyle w:val="Ttulo1"/>
        <w:shd w:val="clear" w:color="auto" w:fill="00303D"/>
        <w:rPr>
          <w:bCs/>
          <w:color w:val="FFFFFF" w:themeColor="background1"/>
          <w:sz w:val="32"/>
          <w:szCs w:val="21"/>
          <w:lang w:val="es-ES_tradnl"/>
        </w:rPr>
      </w:pPr>
      <w:bookmarkStart w:id="3" w:name="_Toc206051678"/>
      <w:r w:rsidRPr="00FA1BF4">
        <w:rPr>
          <w:bCs/>
          <w:color w:val="FFFFFF" w:themeColor="background1"/>
          <w:sz w:val="32"/>
          <w:szCs w:val="21"/>
          <w:lang w:val="es-ES_tradnl"/>
        </w:rPr>
        <w:lastRenderedPageBreak/>
        <w:t>Análisis de Marca</w:t>
      </w:r>
      <w:bookmarkEnd w:id="3"/>
    </w:p>
    <w:p w14:paraId="6D3007D3" w14:textId="543054B5" w:rsidR="00FA1BF4" w:rsidRPr="00FA1BF4" w:rsidRDefault="00FA1BF4" w:rsidP="00FA1BF4">
      <w:pPr>
        <w:pStyle w:val="Ttulo2"/>
        <w:rPr>
          <w:lang w:val="es-ES_tradnl"/>
        </w:rPr>
      </w:pPr>
      <w:bookmarkStart w:id="4" w:name="_Toc206051679"/>
      <w:r w:rsidRPr="00FA1BF4">
        <w:rPr>
          <w:lang w:val="es-ES_tradnl"/>
        </w:rPr>
        <w:t>ADN de la marca</w:t>
      </w:r>
      <w:bookmarkEnd w:id="4"/>
    </w:p>
    <w:p w14:paraId="02196F59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IN es </w:t>
      </w:r>
      <w:r w:rsidRPr="00FA1BF4">
        <w:rPr>
          <w:b/>
          <w:bCs/>
          <w:lang w:val="es-ES_tradnl"/>
        </w:rPr>
        <w:t>un restaurante italiano disruptivo</w:t>
      </w:r>
      <w:r w:rsidRPr="00FA1BF4">
        <w:rPr>
          <w:lang w:val="es-ES_tradnl"/>
        </w:rPr>
        <w:t xml:space="preserve"> que rompe con la imagen tradicional y estereotipada de la gastronomía italiana en Madrid.</w:t>
      </w:r>
      <w:r w:rsidRPr="00FA1BF4">
        <w:rPr>
          <w:rFonts w:ascii="MS Gothic" w:eastAsia="MS Gothic" w:hAnsi="MS Gothic" w:cs="MS Gothic" w:hint="eastAsia"/>
          <w:lang w:val="es-ES_tradnl"/>
        </w:rPr>
        <w:t> </w:t>
      </w:r>
      <w:r w:rsidRPr="00FA1BF4">
        <w:rPr>
          <w:lang w:val="es-ES_tradnl"/>
        </w:rPr>
        <w:t>Su ADN combina:</w:t>
      </w:r>
    </w:p>
    <w:p w14:paraId="24D158D7" w14:textId="77777777" w:rsidR="00FA1BF4" w:rsidRPr="00FA1BF4" w:rsidRDefault="00FA1BF4" w:rsidP="00FA1BF4">
      <w:pPr>
        <w:rPr>
          <w:lang w:val="es-ES_tradnl"/>
        </w:rPr>
      </w:pPr>
    </w:p>
    <w:p w14:paraId="0E49E9BB" w14:textId="77777777" w:rsidR="00FA1BF4" w:rsidRPr="00FA1BF4" w:rsidRDefault="00FA1BF4" w:rsidP="00FA1BF4">
      <w:pPr>
        <w:numPr>
          <w:ilvl w:val="0"/>
          <w:numId w:val="49"/>
        </w:numPr>
        <w:rPr>
          <w:lang w:val="es-ES_tradnl"/>
        </w:rPr>
      </w:pPr>
      <w:r w:rsidRPr="00FA1BF4">
        <w:rPr>
          <w:b/>
          <w:bCs/>
          <w:lang w:val="es-ES_tradnl"/>
        </w:rPr>
        <w:t>Respeto por la tradición</w:t>
      </w:r>
      <w:r w:rsidRPr="00FA1BF4">
        <w:rPr>
          <w:lang w:val="es-ES_tradnl"/>
        </w:rPr>
        <w:t>: Recetas italianas auténticas, técnicas artesanales (pasta fresca, pizzas con masa propia, maduración de carnes).</w:t>
      </w:r>
    </w:p>
    <w:p w14:paraId="44986933" w14:textId="77777777" w:rsidR="00FA1BF4" w:rsidRPr="00FA1BF4" w:rsidRDefault="00FA1BF4" w:rsidP="00FA1BF4">
      <w:pPr>
        <w:numPr>
          <w:ilvl w:val="0"/>
          <w:numId w:val="49"/>
        </w:numPr>
        <w:rPr>
          <w:lang w:val="es-ES_tradnl"/>
        </w:rPr>
      </w:pPr>
      <w:r w:rsidRPr="00FA1BF4">
        <w:rPr>
          <w:b/>
          <w:bCs/>
          <w:lang w:val="es-ES_tradnl"/>
        </w:rPr>
        <w:t>Innovación constante</w:t>
      </w:r>
      <w:r w:rsidRPr="00FA1BF4">
        <w:rPr>
          <w:lang w:val="es-ES_tradnl"/>
        </w:rPr>
        <w:t>: Cambios de carta cada tres meses, combinaciones creativas (como atún rojo con sandía o explosión de carbonara), presentaciones sorprendentes y reinterpretaciones modernas de clásicos.</w:t>
      </w:r>
    </w:p>
    <w:p w14:paraId="2608A132" w14:textId="77777777" w:rsidR="00FA1BF4" w:rsidRPr="00FA1BF4" w:rsidRDefault="00FA1BF4" w:rsidP="00FA1BF4">
      <w:pPr>
        <w:numPr>
          <w:ilvl w:val="0"/>
          <w:numId w:val="49"/>
        </w:numPr>
        <w:rPr>
          <w:lang w:val="es-ES_tradnl"/>
        </w:rPr>
      </w:pPr>
      <w:r w:rsidRPr="00FA1BF4">
        <w:rPr>
          <w:b/>
          <w:bCs/>
          <w:lang w:val="es-ES_tradnl"/>
        </w:rPr>
        <w:t>Calidad como pilar</w:t>
      </w:r>
      <w:r w:rsidRPr="00FA1BF4">
        <w:rPr>
          <w:lang w:val="es-ES_tradnl"/>
        </w:rPr>
        <w:t>: Materia prima premium, con especial foco en carnes maduradas, pasta artesanal y productos de temporada.</w:t>
      </w:r>
    </w:p>
    <w:p w14:paraId="341CC292" w14:textId="77777777" w:rsidR="00FA1BF4" w:rsidRPr="00FA1BF4" w:rsidRDefault="00FA1BF4" w:rsidP="00FA1BF4">
      <w:pPr>
        <w:numPr>
          <w:ilvl w:val="0"/>
          <w:numId w:val="49"/>
        </w:numPr>
        <w:rPr>
          <w:lang w:val="es-ES_tradnl"/>
        </w:rPr>
      </w:pPr>
      <w:r w:rsidRPr="00FA1BF4">
        <w:rPr>
          <w:b/>
          <w:bCs/>
          <w:lang w:val="es-ES_tradnl"/>
        </w:rPr>
        <w:t>Carisma humano</w:t>
      </w:r>
      <w:r w:rsidRPr="00FA1BF4">
        <w:rPr>
          <w:lang w:val="es-ES_tradnl"/>
        </w:rPr>
        <w:t>: Equipo de chefs con gran personalidad y conexión con el cliente, que transmiten autenticidad y pasión.</w:t>
      </w:r>
    </w:p>
    <w:p w14:paraId="4E6138D9" w14:textId="77777777" w:rsidR="00FA1BF4" w:rsidRPr="00FA1BF4" w:rsidRDefault="00FA1BF4" w:rsidP="00FA1BF4">
      <w:pPr>
        <w:numPr>
          <w:ilvl w:val="0"/>
          <w:numId w:val="49"/>
        </w:numPr>
        <w:rPr>
          <w:lang w:val="es-ES_tradnl"/>
        </w:rPr>
      </w:pPr>
      <w:r w:rsidRPr="00FA1BF4">
        <w:rPr>
          <w:b/>
          <w:bCs/>
          <w:lang w:val="es-ES_tradnl"/>
        </w:rPr>
        <w:t>Experiencia global</w:t>
      </w:r>
      <w:r w:rsidRPr="00FA1BF4">
        <w:rPr>
          <w:lang w:val="es-ES_tradnl"/>
        </w:rPr>
        <w:t>: Un ambiente fresco, acogedor y contemporáneo que convierte la comida en un momento especial.</w:t>
      </w:r>
    </w:p>
    <w:p w14:paraId="02CEC68F" w14:textId="77777777" w:rsidR="00FA1BF4" w:rsidRPr="00FA1BF4" w:rsidRDefault="00FA1BF4" w:rsidP="00FA1BF4">
      <w:pPr>
        <w:rPr>
          <w:lang w:val="es-ES_tradnl"/>
        </w:rPr>
      </w:pPr>
    </w:p>
    <w:p w14:paraId="1FA2A6BF" w14:textId="2449384E" w:rsidR="00FA1BF4" w:rsidRPr="00FA1BF4" w:rsidRDefault="00FA1BF4" w:rsidP="00FA1BF4">
      <w:pPr>
        <w:pStyle w:val="Ttulo2"/>
        <w:rPr>
          <w:lang w:val="es-ES_tradnl"/>
        </w:rPr>
      </w:pPr>
      <w:bookmarkStart w:id="5" w:name="_Toc206051680"/>
      <w:r w:rsidRPr="00FA1BF4">
        <w:rPr>
          <w:lang w:val="es-ES_tradnl"/>
        </w:rPr>
        <w:t>Propuesta de valor diferencial</w:t>
      </w:r>
      <w:bookmarkEnd w:id="5"/>
    </w:p>
    <w:p w14:paraId="62BB77A4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Frente a otros italianos en Madrid, IN ofrece </w:t>
      </w:r>
      <w:r w:rsidRPr="00FA1BF4">
        <w:rPr>
          <w:b/>
          <w:bCs/>
          <w:lang w:val="es-ES_tradnl"/>
        </w:rPr>
        <w:t>"La Italia que no esperabas"</w:t>
      </w:r>
      <w:r w:rsidRPr="00FA1BF4">
        <w:rPr>
          <w:lang w:val="es-ES_tradnl"/>
        </w:rPr>
        <w:t>:</w:t>
      </w:r>
    </w:p>
    <w:p w14:paraId="4CE9C6D6" w14:textId="77777777" w:rsidR="00FA1BF4" w:rsidRPr="00FA1BF4" w:rsidRDefault="00FA1BF4" w:rsidP="00FA1BF4">
      <w:pPr>
        <w:rPr>
          <w:lang w:val="es-ES_tradnl"/>
        </w:rPr>
      </w:pPr>
    </w:p>
    <w:p w14:paraId="3F7DEE09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Gastronomía italiana reinterpretada</w:t>
      </w:r>
      <w:r w:rsidRPr="00FA1BF4">
        <w:rPr>
          <w:lang w:val="es-ES_tradnl"/>
        </w:rPr>
        <w:t xml:space="preserve">: Platos innovadores que sorprenden al </w:t>
      </w:r>
      <w:proofErr w:type="gramStart"/>
      <w:r w:rsidRPr="00FA1BF4">
        <w:rPr>
          <w:lang w:val="es-ES_tradnl"/>
        </w:rPr>
        <w:t>paladar</w:t>
      </w:r>
      <w:proofErr w:type="gramEnd"/>
      <w:r w:rsidRPr="00FA1BF4">
        <w:rPr>
          <w:lang w:val="es-ES_tradnl"/>
        </w:rPr>
        <w:t xml:space="preserve"> pero mantienen la esencia italiana.</w:t>
      </w:r>
    </w:p>
    <w:p w14:paraId="5D21B77E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Calidad superior en carnes maduradas</w:t>
      </w:r>
      <w:r w:rsidRPr="00FA1BF4">
        <w:rPr>
          <w:lang w:val="es-ES_tradnl"/>
        </w:rPr>
        <w:t>: Selección cuidada, maduraciones de precisión y presentación impecable.</w:t>
      </w:r>
    </w:p>
    <w:p w14:paraId="71895003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Carta viva y cambiante</w:t>
      </w:r>
      <w:r w:rsidRPr="00FA1BF4">
        <w:rPr>
          <w:lang w:val="es-ES_tradnl"/>
        </w:rPr>
        <w:t>: Cuatro cambios anuales para ofrecer siempre novedades y adaptarse a productos de temporada.</w:t>
      </w:r>
    </w:p>
    <w:p w14:paraId="3BCF6ADE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Experiencia cercana y personalizada</w:t>
      </w:r>
      <w:r w:rsidRPr="00FA1BF4">
        <w:rPr>
          <w:lang w:val="es-ES_tradnl"/>
        </w:rPr>
        <w:t>: Los chefs participan en el servicio, explican platos y conectan con el comensal.</w:t>
      </w:r>
    </w:p>
    <w:p w14:paraId="1F439028" w14:textId="77777777" w:rsidR="00FA1BF4" w:rsidRPr="00FA1BF4" w:rsidRDefault="00FA1BF4" w:rsidP="00FA1BF4">
      <w:pPr>
        <w:numPr>
          <w:ilvl w:val="0"/>
          <w:numId w:val="50"/>
        </w:numPr>
        <w:rPr>
          <w:lang w:val="es-ES_tradnl"/>
        </w:rPr>
      </w:pPr>
      <w:r w:rsidRPr="00FA1BF4">
        <w:rPr>
          <w:b/>
          <w:bCs/>
          <w:lang w:val="es-ES_tradnl"/>
        </w:rPr>
        <w:t>Escenografía gastronómica</w:t>
      </w:r>
      <w:r w:rsidRPr="00FA1BF4">
        <w:rPr>
          <w:lang w:val="es-ES_tradnl"/>
        </w:rPr>
        <w:t>: Preparaciones en mesa y presentaciones que generan impacto visual y sensorial.</w:t>
      </w:r>
    </w:p>
    <w:p w14:paraId="7DFE0946" w14:textId="77777777" w:rsidR="00FA1BF4" w:rsidRPr="00FA1BF4" w:rsidRDefault="00FA1BF4" w:rsidP="00FA1BF4">
      <w:pPr>
        <w:rPr>
          <w:lang w:val="es-ES_tradnl"/>
        </w:rPr>
      </w:pPr>
    </w:p>
    <w:p w14:paraId="1BEBB9EA" w14:textId="3E5BB899" w:rsidR="00FA1BF4" w:rsidRPr="00FA1BF4" w:rsidRDefault="00FA1BF4" w:rsidP="00FA1BF4">
      <w:pPr>
        <w:pStyle w:val="Ttulo2"/>
        <w:rPr>
          <w:lang w:val="es-ES_tradnl"/>
        </w:rPr>
      </w:pPr>
      <w:bookmarkStart w:id="6" w:name="_Toc206051681"/>
      <w:r w:rsidRPr="00FA1BF4">
        <w:rPr>
          <w:lang w:val="es-ES_tradnl"/>
        </w:rPr>
        <w:t>Claim / Lema oficial</w:t>
      </w:r>
      <w:bookmarkEnd w:id="6"/>
    </w:p>
    <w:p w14:paraId="11FAC504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"La Italia que no esperabas"</w:t>
      </w:r>
      <w:r w:rsidRPr="00FA1BF4">
        <w:rPr>
          <w:rFonts w:ascii="MS Gothic" w:eastAsia="MS Gothic" w:hAnsi="MS Gothic" w:cs="MS Gothic" w:hint="eastAsia"/>
          <w:lang w:val="es-ES_tradnl"/>
        </w:rPr>
        <w:t> </w:t>
      </w:r>
      <w:r w:rsidRPr="00FA1BF4">
        <w:rPr>
          <w:lang w:val="es-ES_tradnl"/>
        </w:rPr>
        <w:t>Este lema transmite la esencia innovadora y diferente del restaurante:</w:t>
      </w:r>
    </w:p>
    <w:p w14:paraId="5C64F2FB" w14:textId="77777777" w:rsidR="00FA1BF4" w:rsidRPr="00FA1BF4" w:rsidRDefault="00FA1BF4" w:rsidP="00FA1BF4">
      <w:pPr>
        <w:rPr>
          <w:lang w:val="es-ES_tradnl"/>
        </w:rPr>
      </w:pPr>
    </w:p>
    <w:p w14:paraId="27CA80CB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lastRenderedPageBreak/>
        <w:t>Sorprende</w:t>
      </w:r>
      <w:r w:rsidRPr="00FA1BF4">
        <w:rPr>
          <w:lang w:val="es-ES_tradnl"/>
        </w:rPr>
        <w:t>: El cliente llega con una idea de la cocina italiana y se encuentra con una propuesta rompedora.</w:t>
      </w:r>
    </w:p>
    <w:p w14:paraId="1EBBBE05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Respeta</w:t>
      </w:r>
      <w:r w:rsidRPr="00FA1BF4">
        <w:rPr>
          <w:lang w:val="es-ES_tradnl"/>
        </w:rPr>
        <w:t>: La tradición está presente en las técnicas, ingredientes y raíces culturales.</w:t>
      </w:r>
    </w:p>
    <w:p w14:paraId="23758A3A" w14:textId="77777777" w:rsidR="00FA1BF4" w:rsidRPr="00FA1BF4" w:rsidRDefault="00FA1BF4" w:rsidP="00FA1BF4">
      <w:pPr>
        <w:numPr>
          <w:ilvl w:val="0"/>
          <w:numId w:val="51"/>
        </w:numPr>
        <w:rPr>
          <w:lang w:val="es-ES_tradnl"/>
        </w:rPr>
      </w:pPr>
      <w:r w:rsidRPr="00FA1BF4">
        <w:rPr>
          <w:b/>
          <w:bCs/>
          <w:lang w:val="es-ES_tradnl"/>
        </w:rPr>
        <w:t>Invita a descubrir</w:t>
      </w:r>
      <w:r w:rsidRPr="00FA1BF4">
        <w:rPr>
          <w:lang w:val="es-ES_tradnl"/>
        </w:rPr>
        <w:t>: Abre la puerta a una experiencia distinta en cada visita gracias a la carta en constante evolución.</w:t>
      </w:r>
    </w:p>
    <w:p w14:paraId="346AFFF7" w14:textId="019D0755" w:rsidR="00FA1BF4" w:rsidRPr="00FA1BF4" w:rsidRDefault="00FA1BF4" w:rsidP="00FA1BF4">
      <w:pPr>
        <w:pStyle w:val="Ttulo2"/>
        <w:rPr>
          <w:lang w:val="es-ES_tradnl"/>
        </w:rPr>
      </w:pPr>
      <w:bookmarkStart w:id="7" w:name="_Toc206051682"/>
      <w:r w:rsidRPr="00FA1BF4">
        <w:rPr>
          <w:lang w:val="es-ES_tradnl"/>
        </w:rPr>
        <w:t>Identidad verbal y visual</w:t>
      </w:r>
      <w:bookmarkEnd w:id="7"/>
    </w:p>
    <w:p w14:paraId="4AB7CE2F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Identidad verbal</w:t>
      </w:r>
    </w:p>
    <w:p w14:paraId="086DC3AF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b/>
          <w:bCs/>
          <w:lang w:val="es-ES_tradnl"/>
        </w:rPr>
        <w:t>Tono</w:t>
      </w:r>
      <w:r w:rsidRPr="00FA1BF4">
        <w:rPr>
          <w:lang w:val="es-ES_tradnl"/>
        </w:rPr>
        <w:t>: Cercano, fresco, emocional y divertido, con toques de complicidad y pasión por la gastronomía.</w:t>
      </w:r>
    </w:p>
    <w:p w14:paraId="75F8C58C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b/>
          <w:bCs/>
          <w:lang w:val="es-ES_tradnl"/>
        </w:rPr>
        <w:t>Lenguaje</w:t>
      </w:r>
      <w:r w:rsidRPr="00FA1BF4">
        <w:rPr>
          <w:lang w:val="es-ES_tradnl"/>
        </w:rPr>
        <w:t>: Directo, sensorial y descriptivo; uso de italianismos en momentos clave para reforzar la autenticidad.</w:t>
      </w:r>
    </w:p>
    <w:p w14:paraId="63BF75CE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b/>
          <w:bCs/>
          <w:lang w:val="es-ES_tradnl"/>
        </w:rPr>
        <w:t>Narrativa</w:t>
      </w:r>
      <w:r w:rsidRPr="00FA1BF4">
        <w:rPr>
          <w:lang w:val="es-ES_tradnl"/>
        </w:rPr>
        <w:t>: Cada publicación debe contar una historia breve: el origen del plato, la inspiración del chef o el momento de disfrute.</w:t>
      </w:r>
    </w:p>
    <w:p w14:paraId="43175A0B" w14:textId="77777777" w:rsidR="00FA1BF4" w:rsidRPr="00FA1BF4" w:rsidRDefault="00FA1BF4" w:rsidP="00FA1BF4">
      <w:pPr>
        <w:rPr>
          <w:b/>
          <w:bCs/>
          <w:lang w:val="es-ES_tradnl"/>
        </w:rPr>
      </w:pPr>
    </w:p>
    <w:p w14:paraId="71E63BA6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Identidad visual</w:t>
      </w:r>
    </w:p>
    <w:p w14:paraId="288B3F79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b/>
          <w:bCs/>
          <w:lang w:val="es-ES_tradnl"/>
        </w:rPr>
        <w:t>Estilo fotográfico</w:t>
      </w:r>
      <w:r w:rsidRPr="00FA1BF4">
        <w:rPr>
          <w:lang w:val="es-ES_tradnl"/>
        </w:rPr>
        <w:t xml:space="preserve">: Imágenes vivas, coloridas y frescas que transmitan sabor y textura. Planos detalle de ingredientes y platos, combinados con capturas </w:t>
      </w:r>
      <w:proofErr w:type="spellStart"/>
      <w:r w:rsidRPr="00FA1BF4">
        <w:rPr>
          <w:lang w:val="es-ES_tradnl"/>
        </w:rPr>
        <w:t>lifestyle</w:t>
      </w:r>
      <w:proofErr w:type="spellEnd"/>
      <w:r w:rsidRPr="00FA1BF4">
        <w:rPr>
          <w:lang w:val="es-ES_tradnl"/>
        </w:rPr>
        <w:t xml:space="preserve"> del ambiente y de los chefs.</w:t>
      </w:r>
    </w:p>
    <w:p w14:paraId="010EDBA7" w14:textId="77777777" w:rsidR="00FA1BF4" w:rsidRPr="00FA1BF4" w:rsidRDefault="00FA1BF4" w:rsidP="00FA1BF4">
      <w:pPr>
        <w:numPr>
          <w:ilvl w:val="0"/>
          <w:numId w:val="53"/>
        </w:numPr>
        <w:rPr>
          <w:highlight w:val="yellow"/>
          <w:lang w:val="es-ES_tradnl"/>
        </w:rPr>
      </w:pPr>
      <w:r w:rsidRPr="00FA1BF4">
        <w:rPr>
          <w:b/>
          <w:bCs/>
          <w:highlight w:val="yellow"/>
          <w:lang w:val="es-ES_tradnl"/>
        </w:rPr>
        <w:t>Colores predominantes</w:t>
      </w:r>
      <w:r w:rsidRPr="00FA1BF4">
        <w:rPr>
          <w:highlight w:val="yellow"/>
          <w:lang w:val="es-ES_tradnl"/>
        </w:rPr>
        <w:t>: Tonos cálidos y mediterráneos (ocres, verdes, rojos, beiges) combinados con el color corporativo para coherencia.</w:t>
      </w:r>
    </w:p>
    <w:p w14:paraId="320D4F37" w14:textId="77777777" w:rsidR="00FA1BF4" w:rsidRPr="00FA1BF4" w:rsidRDefault="00FA1BF4" w:rsidP="00FA1BF4">
      <w:pPr>
        <w:numPr>
          <w:ilvl w:val="0"/>
          <w:numId w:val="53"/>
        </w:numPr>
        <w:rPr>
          <w:highlight w:val="yellow"/>
          <w:lang w:val="es-ES_tradnl"/>
        </w:rPr>
      </w:pPr>
      <w:r w:rsidRPr="00FA1BF4">
        <w:rPr>
          <w:b/>
          <w:bCs/>
          <w:highlight w:val="yellow"/>
          <w:lang w:val="es-ES_tradnl"/>
        </w:rPr>
        <w:t>Tipografía</w:t>
      </w:r>
      <w:r w:rsidRPr="00FA1BF4">
        <w:rPr>
          <w:highlight w:val="yellow"/>
          <w:lang w:val="es-ES_tradnl"/>
        </w:rPr>
        <w:t xml:space="preserve">: Fuentes limpias y modernas en diseños fijos para mantener consistencia visual en el </w:t>
      </w:r>
      <w:proofErr w:type="spellStart"/>
      <w:r w:rsidRPr="00FA1BF4">
        <w:rPr>
          <w:highlight w:val="yellow"/>
          <w:lang w:val="es-ES_tradnl"/>
        </w:rPr>
        <w:t>feed</w:t>
      </w:r>
      <w:proofErr w:type="spellEnd"/>
      <w:r w:rsidRPr="00FA1BF4">
        <w:rPr>
          <w:highlight w:val="yellow"/>
          <w:lang w:val="es-ES_tradnl"/>
        </w:rPr>
        <w:t>.</w:t>
      </w:r>
    </w:p>
    <w:p w14:paraId="43A4B7A4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b/>
          <w:bCs/>
          <w:lang w:val="es-ES_tradnl"/>
        </w:rPr>
        <w:t>Formato</w:t>
      </w:r>
      <w:r w:rsidRPr="00FA1BF4">
        <w:rPr>
          <w:lang w:val="es-ES_tradnl"/>
        </w:rPr>
        <w:t>: Prioridad en vídeo vertical (</w:t>
      </w:r>
      <w:proofErr w:type="spellStart"/>
      <w:r w:rsidRPr="00FA1BF4">
        <w:rPr>
          <w:lang w:val="es-ES_tradnl"/>
        </w:rPr>
        <w:t>reels</w:t>
      </w:r>
      <w:proofErr w:type="spellEnd"/>
      <w:r w:rsidRPr="00FA1BF4">
        <w:rPr>
          <w:lang w:val="es-ES_tradnl"/>
        </w:rPr>
        <w:t xml:space="preserve"> y </w:t>
      </w:r>
      <w:proofErr w:type="spellStart"/>
      <w:r w:rsidRPr="00FA1BF4">
        <w:rPr>
          <w:lang w:val="es-ES_tradnl"/>
        </w:rPr>
        <w:t>stories</w:t>
      </w:r>
      <w:proofErr w:type="spellEnd"/>
      <w:r w:rsidRPr="00FA1BF4">
        <w:rPr>
          <w:lang w:val="es-ES_tradnl"/>
        </w:rPr>
        <w:t>) para maximizar alcance.</w:t>
      </w:r>
    </w:p>
    <w:p w14:paraId="2125D892" w14:textId="77777777" w:rsidR="00FA1BF4" w:rsidRPr="00FA1BF4" w:rsidRDefault="00FA1BF4" w:rsidP="00FA1BF4">
      <w:pPr>
        <w:rPr>
          <w:lang w:val="es-ES_tradnl"/>
        </w:rPr>
      </w:pPr>
    </w:p>
    <w:p w14:paraId="3CD61C13" w14:textId="7B50BCAE" w:rsidR="00FA1BF4" w:rsidRPr="00FA1BF4" w:rsidRDefault="00FA1BF4" w:rsidP="00FA1BF4">
      <w:pPr>
        <w:pStyle w:val="Ttulo2"/>
        <w:rPr>
          <w:lang w:val="es-ES_tradnl"/>
        </w:rPr>
      </w:pPr>
      <w:bookmarkStart w:id="8" w:name="_Toc206051683"/>
      <w:r w:rsidRPr="00FA1BF4">
        <w:rPr>
          <w:lang w:val="es-ES_tradnl"/>
        </w:rPr>
        <w:t>Posicionamiento frente a la competencia</w:t>
      </w:r>
      <w:bookmarkEnd w:id="8"/>
    </w:p>
    <w:p w14:paraId="0022046A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En un mercado saturado de restaurantes italianos tradicionales y franquicias, IN se posiciona como:</w:t>
      </w:r>
    </w:p>
    <w:p w14:paraId="651FA872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Restaurante italiano innovador y de alta calidad en Madrid</w:t>
      </w:r>
      <w:r w:rsidRPr="00FA1BF4">
        <w:rPr>
          <w:lang w:val="es-ES_tradnl"/>
        </w:rPr>
        <w:t>, dirigido a un público que busca sorprenderse y vivir experiencias gastronómicas distintas, pero sin renunciar a la autenticidad.</w:t>
      </w:r>
    </w:p>
    <w:p w14:paraId="045BBE64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Comparativa:</w:t>
      </w:r>
    </w:p>
    <w:p w14:paraId="4EA3B9D9" w14:textId="77777777" w:rsidR="00FA1BF4" w:rsidRPr="00FA1BF4" w:rsidRDefault="00FA1BF4" w:rsidP="00FA1BF4">
      <w:pPr>
        <w:numPr>
          <w:ilvl w:val="0"/>
          <w:numId w:val="54"/>
        </w:numPr>
        <w:rPr>
          <w:lang w:val="es-ES_tradnl"/>
        </w:rPr>
      </w:pPr>
      <w:r w:rsidRPr="00FA1BF4">
        <w:rPr>
          <w:b/>
          <w:bCs/>
          <w:lang w:val="es-ES_tradnl"/>
        </w:rPr>
        <w:t>Italianos tradicionales</w:t>
      </w:r>
      <w:r w:rsidRPr="00FA1BF4">
        <w:rPr>
          <w:lang w:val="es-ES_tradnl"/>
        </w:rPr>
        <w:t>: Ofrecen recetas clásicas, ambiente rústico y previsibilidad.</w:t>
      </w:r>
    </w:p>
    <w:p w14:paraId="7A1DAA85" w14:textId="77777777" w:rsidR="00FA1BF4" w:rsidRPr="00FA1BF4" w:rsidRDefault="00FA1BF4" w:rsidP="00FA1BF4">
      <w:pPr>
        <w:numPr>
          <w:ilvl w:val="0"/>
          <w:numId w:val="54"/>
        </w:numPr>
        <w:rPr>
          <w:lang w:val="es-ES_tradnl"/>
        </w:rPr>
      </w:pPr>
      <w:r w:rsidRPr="00FA1BF4">
        <w:rPr>
          <w:b/>
          <w:bCs/>
          <w:lang w:val="es-ES_tradnl"/>
        </w:rPr>
        <w:t>Italianos modernos sin propuesta sólida</w:t>
      </w:r>
      <w:r w:rsidRPr="00FA1BF4">
        <w:rPr>
          <w:lang w:val="es-ES_tradnl"/>
        </w:rPr>
        <w:t>: Innovan en carta, pero sin coherencia con la tradición italiana.</w:t>
      </w:r>
    </w:p>
    <w:p w14:paraId="5F23B7B6" w14:textId="77777777" w:rsidR="00FA1BF4" w:rsidRPr="00FA1BF4" w:rsidRDefault="00FA1BF4" w:rsidP="00FA1BF4">
      <w:pPr>
        <w:numPr>
          <w:ilvl w:val="0"/>
          <w:numId w:val="54"/>
        </w:numPr>
        <w:rPr>
          <w:lang w:val="es-ES_tradnl"/>
        </w:rPr>
      </w:pPr>
      <w:r w:rsidRPr="00FA1BF4">
        <w:rPr>
          <w:b/>
          <w:bCs/>
          <w:lang w:val="es-ES_tradnl"/>
        </w:rPr>
        <w:t>IN</w:t>
      </w:r>
      <w:r w:rsidRPr="00FA1BF4">
        <w:rPr>
          <w:lang w:val="es-ES_tradnl"/>
        </w:rPr>
        <w:t xml:space="preserve">: Une </w:t>
      </w:r>
      <w:r w:rsidRPr="00FA1BF4">
        <w:rPr>
          <w:b/>
          <w:bCs/>
          <w:lang w:val="es-ES_tradnl"/>
        </w:rPr>
        <w:t>innovación + tradición + calidad premium</w:t>
      </w:r>
      <w:r w:rsidRPr="00FA1BF4">
        <w:rPr>
          <w:lang w:val="es-ES_tradnl"/>
        </w:rPr>
        <w:t xml:space="preserve"> en un formato fresco y cercano, generando fidelidad y atrayendo a nuevos clientes por curiosidad y recomendación.</w:t>
      </w:r>
    </w:p>
    <w:p w14:paraId="183E6AA3" w14:textId="77777777" w:rsidR="00FA1BF4" w:rsidRPr="00FA1BF4" w:rsidRDefault="00FA1BF4" w:rsidP="00FA1BF4">
      <w:pPr>
        <w:rPr>
          <w:lang w:val="es-ES_tradnl"/>
        </w:rPr>
      </w:pPr>
    </w:p>
    <w:p w14:paraId="0D26A36C" w14:textId="77777777" w:rsidR="00FA1BF4" w:rsidRPr="00FA1BF4" w:rsidRDefault="00FA1BF4" w:rsidP="00FA1BF4">
      <w:pPr>
        <w:jc w:val="left"/>
        <w:rPr>
          <w:lang w:val="es-ES_tradnl"/>
        </w:rPr>
      </w:pPr>
    </w:p>
    <w:p w14:paraId="55C2A89F" w14:textId="0AC0C960" w:rsidR="005B78FC" w:rsidRPr="00924D85" w:rsidRDefault="00FA1BF4" w:rsidP="005B78FC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9" w:name="_Toc206051684"/>
      <w:r w:rsidRPr="00FA1BF4">
        <w:rPr>
          <w:bCs/>
          <w:color w:val="FFFFFF" w:themeColor="background1"/>
          <w:sz w:val="32"/>
          <w:szCs w:val="21"/>
          <w:lang w:val="es-ES_tradnl"/>
        </w:rPr>
        <w:lastRenderedPageBreak/>
        <w:t>Objetivos de Comunicación</w:t>
      </w:r>
      <w:bookmarkEnd w:id="9"/>
    </w:p>
    <w:p w14:paraId="622375C7" w14:textId="267F61A5" w:rsidR="00FA1BF4" w:rsidRPr="00FA1BF4" w:rsidRDefault="00FA1BF4" w:rsidP="00FA1BF4">
      <w:pPr>
        <w:pStyle w:val="Ttulo2"/>
        <w:rPr>
          <w:lang w:val="es-ES_tradnl"/>
        </w:rPr>
      </w:pPr>
      <w:bookmarkStart w:id="10" w:name="_Toc206051685"/>
      <w:r w:rsidRPr="00FA1BF4">
        <w:rPr>
          <w:lang w:val="es-ES_tradnl"/>
        </w:rPr>
        <w:t>Objetivos generales</w:t>
      </w:r>
      <w:bookmarkEnd w:id="10"/>
    </w:p>
    <w:p w14:paraId="5A292B48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Branding (Notoriedad de marca)</w:t>
      </w:r>
    </w:p>
    <w:p w14:paraId="786E5D71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Posicionar a IN como “La Italia que no esperabas”, un referente en cocina italiana innovadora en Madrid.</w:t>
      </w:r>
    </w:p>
    <w:p w14:paraId="3D03B4A8" w14:textId="77777777" w:rsid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Diferenciarse de otros italianos mediante un </w:t>
      </w:r>
      <w:proofErr w:type="spellStart"/>
      <w:r w:rsidRPr="00FA1BF4">
        <w:rPr>
          <w:lang w:val="es-ES_tradnl"/>
        </w:rPr>
        <w:t>storytelling</w:t>
      </w:r>
      <w:proofErr w:type="spellEnd"/>
      <w:r w:rsidRPr="00FA1BF4">
        <w:rPr>
          <w:lang w:val="es-ES_tradnl"/>
        </w:rPr>
        <w:t xml:space="preserve"> visual y verbal coherente, fresco y emocional.</w:t>
      </w:r>
    </w:p>
    <w:p w14:paraId="264304A9" w14:textId="77777777" w:rsidR="00FA1BF4" w:rsidRPr="00FA1BF4" w:rsidRDefault="00FA1BF4" w:rsidP="00FA1BF4">
      <w:pPr>
        <w:rPr>
          <w:lang w:val="es-ES_tradnl"/>
        </w:rPr>
      </w:pPr>
    </w:p>
    <w:p w14:paraId="52366D91" w14:textId="77777777" w:rsidR="00FA1BF4" w:rsidRPr="00FA1BF4" w:rsidRDefault="00FA1BF4" w:rsidP="00FA1BF4">
      <w:pPr>
        <w:rPr>
          <w:b/>
          <w:bCs/>
          <w:lang w:val="es-ES_tradnl"/>
        </w:rPr>
      </w:pPr>
      <w:proofErr w:type="spellStart"/>
      <w:r w:rsidRPr="00FA1BF4">
        <w:rPr>
          <w:b/>
          <w:bCs/>
          <w:lang w:val="es-ES_tradnl"/>
        </w:rPr>
        <w:t>Engagement</w:t>
      </w:r>
      <w:proofErr w:type="spellEnd"/>
      <w:r w:rsidRPr="00FA1BF4">
        <w:rPr>
          <w:b/>
          <w:bCs/>
          <w:lang w:val="es-ES_tradnl"/>
        </w:rPr>
        <w:t xml:space="preserve"> (Interacción y comunidad)</w:t>
      </w:r>
    </w:p>
    <w:p w14:paraId="0D163A08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Crear una comunidad activa y fiel que interactúe con el contenido, comparta publicaciones y recomiende el restaurante.</w:t>
      </w:r>
    </w:p>
    <w:p w14:paraId="28BCFD07" w14:textId="77777777" w:rsid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Fomentar la conexión emocional con la audiencia a través de los chefs y el equipo, transmitiendo cercanía y pasión.</w:t>
      </w:r>
    </w:p>
    <w:p w14:paraId="5AC76C79" w14:textId="77777777" w:rsidR="00FA1BF4" w:rsidRPr="00FA1BF4" w:rsidRDefault="00FA1BF4" w:rsidP="00FA1BF4">
      <w:pPr>
        <w:rPr>
          <w:lang w:val="es-ES_tradnl"/>
        </w:rPr>
      </w:pPr>
    </w:p>
    <w:p w14:paraId="7543D141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Conversión (Reservas y visitas)</w:t>
      </w:r>
    </w:p>
    <w:p w14:paraId="45BF910A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Generar un flujo constante de reservas a través de Instagram, especialmente de lunes a jueves, para equilibrar la ocupación semanal.</w:t>
      </w:r>
    </w:p>
    <w:p w14:paraId="612C1229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Incentivar la visita de turistas, además del público local, mediante contenido visual atractivo y adaptado a un alcance internacional.</w:t>
      </w:r>
    </w:p>
    <w:p w14:paraId="2553C3AC" w14:textId="1E5813E3" w:rsidR="00FA1BF4" w:rsidRPr="00FA1BF4" w:rsidRDefault="00FA1BF4" w:rsidP="00FA1BF4">
      <w:pPr>
        <w:pStyle w:val="Ttulo2"/>
        <w:rPr>
          <w:lang w:val="es-ES_tradnl"/>
        </w:rPr>
      </w:pPr>
      <w:bookmarkStart w:id="11" w:name="_Toc206051686"/>
      <w:r w:rsidRPr="00FA1BF4">
        <w:rPr>
          <w:lang w:val="es-ES_tradnl"/>
        </w:rPr>
        <w:t>Objetivos específicos</w:t>
      </w:r>
      <w:bookmarkEnd w:id="11"/>
    </w:p>
    <w:p w14:paraId="53B3FE52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Seguidores:</w:t>
      </w:r>
    </w:p>
    <w:p w14:paraId="3B30625C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Aumentar la base de seguidores en un 70% en 6 meses de forma orgánica, atrayendo perfiles alineados con el target (28+, </w:t>
      </w:r>
      <w:proofErr w:type="spellStart"/>
      <w:r w:rsidRPr="00FA1BF4">
        <w:rPr>
          <w:lang w:val="es-ES_tradnl"/>
        </w:rPr>
        <w:t>foodies</w:t>
      </w:r>
      <w:proofErr w:type="spellEnd"/>
      <w:r w:rsidRPr="00FA1BF4">
        <w:rPr>
          <w:lang w:val="es-ES_tradnl"/>
        </w:rPr>
        <w:t>, clase media-alta).</w:t>
      </w:r>
    </w:p>
    <w:p w14:paraId="4A3A43B4" w14:textId="77777777" w:rsid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Mejorar la calidad de la comunidad: seguidores reales, activos y con potencial de conversión a cliente.</w:t>
      </w:r>
    </w:p>
    <w:p w14:paraId="644B0133" w14:textId="77777777" w:rsidR="00FA1BF4" w:rsidRPr="00FA1BF4" w:rsidRDefault="00FA1BF4" w:rsidP="00FA1BF4">
      <w:pPr>
        <w:rPr>
          <w:lang w:val="es-ES_tradnl"/>
        </w:rPr>
      </w:pPr>
    </w:p>
    <w:p w14:paraId="2C6DB014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Reservas:</w:t>
      </w:r>
    </w:p>
    <w:p w14:paraId="0708B75A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Incrementar las reservas directas desde Instagram un 20% en 3 meses, especialmente en comidas y cenas de lunes a jueves.</w:t>
      </w:r>
    </w:p>
    <w:p w14:paraId="746EA121" w14:textId="77777777" w:rsid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Reducir la dependencia de fines de semana como principal fuente de ocupación.</w:t>
      </w:r>
    </w:p>
    <w:p w14:paraId="29A6CD4F" w14:textId="77777777" w:rsidR="00FA1BF4" w:rsidRPr="00FA1BF4" w:rsidRDefault="00FA1BF4" w:rsidP="00FA1BF4">
      <w:pPr>
        <w:rPr>
          <w:lang w:val="es-ES_tradnl"/>
        </w:rPr>
      </w:pPr>
    </w:p>
    <w:p w14:paraId="4E110112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Visibilidad:</w:t>
      </w:r>
    </w:p>
    <w:p w14:paraId="7D62F849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Aumentar el alcance mensual un 50% con contenido optimizado para viralización (</w:t>
      </w:r>
      <w:proofErr w:type="spellStart"/>
      <w:r w:rsidRPr="00FA1BF4">
        <w:rPr>
          <w:lang w:val="es-ES_tradnl"/>
        </w:rPr>
        <w:t>reels</w:t>
      </w:r>
      <w:proofErr w:type="spellEnd"/>
      <w:r w:rsidRPr="00FA1BF4">
        <w:rPr>
          <w:lang w:val="es-ES_tradnl"/>
        </w:rPr>
        <w:t xml:space="preserve"> de chefs, platos estrella, </w:t>
      </w:r>
      <w:proofErr w:type="spellStart"/>
      <w:r w:rsidRPr="00FA1BF4">
        <w:rPr>
          <w:lang w:val="es-ES_tradnl"/>
        </w:rPr>
        <w:t>behind</w:t>
      </w:r>
      <w:proofErr w:type="spellEnd"/>
      <w:r w:rsidRPr="00FA1BF4">
        <w:rPr>
          <w:lang w:val="es-ES_tradnl"/>
        </w:rPr>
        <w:t xml:space="preserve"> </w:t>
      </w:r>
      <w:proofErr w:type="spellStart"/>
      <w:r w:rsidRPr="00FA1BF4">
        <w:rPr>
          <w:lang w:val="es-ES_tradnl"/>
        </w:rPr>
        <w:t>the</w:t>
      </w:r>
      <w:proofErr w:type="spellEnd"/>
      <w:r w:rsidRPr="00FA1BF4">
        <w:rPr>
          <w:lang w:val="es-ES_tradnl"/>
        </w:rPr>
        <w:t xml:space="preserve"> </w:t>
      </w:r>
      <w:proofErr w:type="spellStart"/>
      <w:r w:rsidRPr="00FA1BF4">
        <w:rPr>
          <w:lang w:val="es-ES_tradnl"/>
        </w:rPr>
        <w:t>scenes</w:t>
      </w:r>
      <w:proofErr w:type="spellEnd"/>
      <w:r w:rsidRPr="00FA1BF4">
        <w:rPr>
          <w:lang w:val="es-ES_tradnl"/>
        </w:rPr>
        <w:t>).</w:t>
      </w:r>
    </w:p>
    <w:p w14:paraId="58DC062C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Potenciar el reconocimiento de marca con un estilo visual y narrativo coherente, que permita identificar a IN en menos de 3 segundos de visualización.</w:t>
      </w:r>
    </w:p>
    <w:p w14:paraId="53E8B236" w14:textId="0CB8605E" w:rsidR="00FA1BF4" w:rsidRPr="00FA1BF4" w:rsidRDefault="00FA1BF4" w:rsidP="00FA1BF4">
      <w:pPr>
        <w:pStyle w:val="Ttulo2"/>
        <w:rPr>
          <w:lang w:val="es-ES_tradnl"/>
        </w:rPr>
      </w:pPr>
      <w:bookmarkStart w:id="12" w:name="_Toc206051687"/>
      <w:r>
        <w:rPr>
          <w:lang w:val="es-ES_tradnl"/>
        </w:rPr>
        <w:lastRenderedPageBreak/>
        <w:t>K</w:t>
      </w:r>
      <w:r w:rsidRPr="00FA1BF4">
        <w:rPr>
          <w:lang w:val="es-ES_tradnl"/>
        </w:rPr>
        <w:t>PIs y métricas clave a medir</w:t>
      </w:r>
      <w:bookmarkEnd w:id="12"/>
    </w:p>
    <w:p w14:paraId="0741D8D4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Branding:</w:t>
      </w:r>
    </w:p>
    <w:p w14:paraId="0427EFF9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Alcance mensual total (publicaciones + </w:t>
      </w:r>
      <w:proofErr w:type="spellStart"/>
      <w:r w:rsidRPr="00FA1BF4">
        <w:rPr>
          <w:lang w:val="es-ES_tradnl"/>
        </w:rPr>
        <w:t>stories</w:t>
      </w:r>
      <w:proofErr w:type="spellEnd"/>
      <w:r w:rsidRPr="00FA1BF4">
        <w:rPr>
          <w:lang w:val="es-ES_tradnl"/>
        </w:rPr>
        <w:t xml:space="preserve"> + </w:t>
      </w:r>
      <w:proofErr w:type="spellStart"/>
      <w:r w:rsidRPr="00FA1BF4">
        <w:rPr>
          <w:lang w:val="es-ES_tradnl"/>
        </w:rPr>
        <w:t>reels</w:t>
      </w:r>
      <w:proofErr w:type="spellEnd"/>
      <w:r w:rsidRPr="00FA1BF4">
        <w:rPr>
          <w:lang w:val="es-ES_tradnl"/>
        </w:rPr>
        <w:t>).</w:t>
      </w:r>
    </w:p>
    <w:p w14:paraId="0B2DC45B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Menciones y etiquetas de usuarios en </w:t>
      </w:r>
      <w:proofErr w:type="spellStart"/>
      <w:r w:rsidRPr="00FA1BF4">
        <w:rPr>
          <w:lang w:val="es-ES_tradnl"/>
        </w:rPr>
        <w:t>stories</w:t>
      </w:r>
      <w:proofErr w:type="spellEnd"/>
      <w:r w:rsidRPr="00FA1BF4">
        <w:rPr>
          <w:lang w:val="es-ES_tradnl"/>
        </w:rPr>
        <w:t xml:space="preserve"> y posts.</w:t>
      </w:r>
    </w:p>
    <w:p w14:paraId="75D28091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Tráfico web procedente de Instagram.</w:t>
      </w:r>
    </w:p>
    <w:p w14:paraId="279B2CA5" w14:textId="77777777" w:rsidR="00FA1BF4" w:rsidRPr="00FA1BF4" w:rsidRDefault="00FA1BF4" w:rsidP="00FA1BF4">
      <w:pPr>
        <w:rPr>
          <w:b/>
          <w:bCs/>
          <w:lang w:val="es-ES_tradnl"/>
        </w:rPr>
      </w:pPr>
    </w:p>
    <w:p w14:paraId="070C7410" w14:textId="77777777" w:rsidR="00FA1BF4" w:rsidRPr="00FA1BF4" w:rsidRDefault="00FA1BF4" w:rsidP="00FA1BF4">
      <w:pPr>
        <w:rPr>
          <w:b/>
          <w:bCs/>
          <w:lang w:val="es-ES_tradnl"/>
        </w:rPr>
      </w:pPr>
      <w:proofErr w:type="spellStart"/>
      <w:r w:rsidRPr="00FA1BF4">
        <w:rPr>
          <w:b/>
          <w:bCs/>
          <w:lang w:val="es-ES_tradnl"/>
        </w:rPr>
        <w:t>Engagement</w:t>
      </w:r>
      <w:proofErr w:type="spellEnd"/>
      <w:r w:rsidRPr="00FA1BF4">
        <w:rPr>
          <w:b/>
          <w:bCs/>
          <w:lang w:val="es-ES_tradnl"/>
        </w:rPr>
        <w:t>:</w:t>
      </w:r>
    </w:p>
    <w:p w14:paraId="03CD2D2F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Tasa de </w:t>
      </w:r>
      <w:proofErr w:type="spellStart"/>
      <w:r w:rsidRPr="00FA1BF4">
        <w:rPr>
          <w:lang w:val="es-ES_tradnl"/>
        </w:rPr>
        <w:t>engagement</w:t>
      </w:r>
      <w:proofErr w:type="spellEnd"/>
      <w:r w:rsidRPr="00FA1BF4">
        <w:rPr>
          <w:lang w:val="es-ES_tradnl"/>
        </w:rPr>
        <w:t xml:space="preserve"> (</w:t>
      </w:r>
      <w:proofErr w:type="spellStart"/>
      <w:r w:rsidRPr="00FA1BF4">
        <w:rPr>
          <w:lang w:val="es-ES_tradnl"/>
        </w:rPr>
        <w:t>likes</w:t>
      </w:r>
      <w:proofErr w:type="spellEnd"/>
      <w:r w:rsidRPr="00FA1BF4">
        <w:rPr>
          <w:lang w:val="es-ES_tradnl"/>
        </w:rPr>
        <w:t xml:space="preserve"> + comentarios + compartidos + guardados / alcance total).</w:t>
      </w:r>
    </w:p>
    <w:p w14:paraId="714B0D5B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Crecimiento mensual de seguidores activos.</w:t>
      </w:r>
    </w:p>
    <w:p w14:paraId="674C5F7B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Interacciones en </w:t>
      </w:r>
      <w:proofErr w:type="spellStart"/>
      <w:r w:rsidRPr="00FA1BF4">
        <w:rPr>
          <w:lang w:val="es-ES_tradnl"/>
        </w:rPr>
        <w:t>stories</w:t>
      </w:r>
      <w:proofErr w:type="spellEnd"/>
      <w:r w:rsidRPr="00FA1BF4">
        <w:rPr>
          <w:lang w:val="es-ES_tradnl"/>
        </w:rPr>
        <w:t xml:space="preserve"> (respuestas, clics en enlaces, encuestas).</w:t>
      </w:r>
    </w:p>
    <w:p w14:paraId="77F7E299" w14:textId="77777777" w:rsidR="00FA1BF4" w:rsidRPr="00FA1BF4" w:rsidRDefault="00FA1BF4" w:rsidP="00FA1BF4">
      <w:pPr>
        <w:rPr>
          <w:b/>
          <w:bCs/>
          <w:lang w:val="es-ES_tradnl"/>
        </w:rPr>
      </w:pPr>
    </w:p>
    <w:p w14:paraId="7BBCFD84" w14:textId="77777777" w:rsidR="00FA1BF4" w:rsidRPr="00FA1BF4" w:rsidRDefault="00FA1BF4" w:rsidP="00FA1BF4">
      <w:pPr>
        <w:rPr>
          <w:b/>
          <w:bCs/>
          <w:lang w:val="es-ES_tradnl"/>
        </w:rPr>
      </w:pPr>
      <w:r w:rsidRPr="00FA1BF4">
        <w:rPr>
          <w:b/>
          <w:bCs/>
          <w:lang w:val="es-ES_tradnl"/>
        </w:rPr>
        <w:t>Conversión:</w:t>
      </w:r>
    </w:p>
    <w:p w14:paraId="1C56AD90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Número de reservas generadas desde Instagram (DM, link en bio, botones de acción).</w:t>
      </w:r>
    </w:p>
    <w:p w14:paraId="444D237C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CTR (</w:t>
      </w:r>
      <w:proofErr w:type="spellStart"/>
      <w:r w:rsidRPr="00FA1BF4">
        <w:rPr>
          <w:lang w:val="es-ES_tradnl"/>
        </w:rPr>
        <w:t>Click</w:t>
      </w:r>
      <w:proofErr w:type="spellEnd"/>
      <w:r w:rsidRPr="00FA1BF4">
        <w:rPr>
          <w:lang w:val="es-ES_tradnl"/>
        </w:rPr>
        <w:t xml:space="preserve"> </w:t>
      </w:r>
      <w:proofErr w:type="spellStart"/>
      <w:r w:rsidRPr="00FA1BF4">
        <w:rPr>
          <w:lang w:val="es-ES_tradnl"/>
        </w:rPr>
        <w:t>Through</w:t>
      </w:r>
      <w:proofErr w:type="spellEnd"/>
      <w:r w:rsidRPr="00FA1BF4">
        <w:rPr>
          <w:lang w:val="es-ES_tradnl"/>
        </w:rPr>
        <w:t xml:space="preserve"> </w:t>
      </w:r>
      <w:proofErr w:type="spellStart"/>
      <w:r w:rsidRPr="00FA1BF4">
        <w:rPr>
          <w:lang w:val="es-ES_tradnl"/>
        </w:rPr>
        <w:t>Rate</w:t>
      </w:r>
      <w:proofErr w:type="spellEnd"/>
      <w:r w:rsidRPr="00FA1BF4">
        <w:rPr>
          <w:lang w:val="es-ES_tradnl"/>
        </w:rPr>
        <w:t>) del enlace de reservas.</w:t>
      </w:r>
    </w:p>
    <w:p w14:paraId="5E573266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>Tasa de conversión de seguidor a cliente (visitas identificadas).</w:t>
      </w:r>
    </w:p>
    <w:p w14:paraId="180FD110" w14:textId="7E7EC831" w:rsidR="00907BD7" w:rsidRDefault="00FA1BF4" w:rsidP="00907BD7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13" w:name="_Toc206051688"/>
      <w:r w:rsidRPr="00FA1BF4">
        <w:rPr>
          <w:color w:val="FFFFFF" w:themeColor="background1"/>
          <w:sz w:val="32"/>
          <w:szCs w:val="21"/>
        </w:rPr>
        <w:lastRenderedPageBreak/>
        <w:t>Público Objetivo</w:t>
      </w:r>
      <w:bookmarkEnd w:id="13"/>
    </w:p>
    <w:p w14:paraId="09357BEB" w14:textId="7CAF043D" w:rsidR="00FA1BF4" w:rsidRPr="00FA1BF4" w:rsidRDefault="00FA1BF4" w:rsidP="00FA1BF4">
      <w:pPr>
        <w:pStyle w:val="Ttulo2"/>
        <w:rPr>
          <w:lang w:val="es-ES_tradnl"/>
        </w:rPr>
      </w:pPr>
      <w:bookmarkStart w:id="14" w:name="_Toc206051689"/>
      <w:r w:rsidRPr="00FA1BF4">
        <w:rPr>
          <w:lang w:val="es-ES_tradnl"/>
        </w:rPr>
        <w:t>Perfil del cliente ideal</w:t>
      </w:r>
      <w:bookmarkEnd w:id="14"/>
    </w:p>
    <w:p w14:paraId="12889DBE" w14:textId="77777777" w:rsidR="00FA1BF4" w:rsidRPr="00FA1BF4" w:rsidRDefault="00FA1BF4" w:rsidP="00FA1BF4">
      <w:pPr>
        <w:rPr>
          <w:lang w:val="es-ES_tradnl"/>
        </w:rPr>
      </w:pPr>
      <w:r w:rsidRPr="00FA1BF4">
        <w:rPr>
          <w:lang w:val="es-ES_tradnl"/>
        </w:rPr>
        <w:t xml:space="preserve">El cliente ideal de IN es una persona </w:t>
      </w:r>
      <w:r w:rsidRPr="00FA1BF4">
        <w:rPr>
          <w:b/>
          <w:bCs/>
          <w:lang w:val="es-ES_tradnl"/>
        </w:rPr>
        <w:t>a partir de los 28 años</w:t>
      </w:r>
      <w:r w:rsidRPr="00FA1BF4">
        <w:rPr>
          <w:lang w:val="es-ES_tradnl"/>
        </w:rPr>
        <w:t xml:space="preserve">, con poder adquisitivo </w:t>
      </w:r>
      <w:r w:rsidRPr="00FA1BF4">
        <w:rPr>
          <w:b/>
          <w:bCs/>
          <w:lang w:val="es-ES_tradnl"/>
        </w:rPr>
        <w:t>medio-alto</w:t>
      </w:r>
      <w:r w:rsidRPr="00FA1BF4">
        <w:rPr>
          <w:lang w:val="es-ES_tradnl"/>
        </w:rPr>
        <w:t>, residente en Madrid (principalmente zona centro y Chamberí) o turista con interés por experiencias gastronómicas auténticas pero diferentes.</w:t>
      </w:r>
    </w:p>
    <w:p w14:paraId="1E183AAC" w14:textId="77777777" w:rsidR="00FA1BF4" w:rsidRDefault="00FA1BF4" w:rsidP="00B15902">
      <w:pPr>
        <w:pStyle w:val="Prrafodelista"/>
        <w:numPr>
          <w:ilvl w:val="0"/>
          <w:numId w:val="70"/>
        </w:numPr>
        <w:rPr>
          <w:lang w:val="es-ES_tradnl"/>
        </w:rPr>
      </w:pPr>
      <w:r w:rsidRPr="00B15902">
        <w:rPr>
          <w:b/>
          <w:bCs/>
          <w:lang w:val="es-ES_tradnl"/>
        </w:rPr>
        <w:t>Nivel socioeconómico</w:t>
      </w:r>
      <w:r w:rsidRPr="00B15902">
        <w:rPr>
          <w:lang w:val="es-ES_tradnl"/>
        </w:rPr>
        <w:t>: Clase media-alta.</w:t>
      </w:r>
    </w:p>
    <w:p w14:paraId="7644F950" w14:textId="77777777" w:rsidR="00B15902" w:rsidRPr="00B15902" w:rsidRDefault="00B15902" w:rsidP="00B15902">
      <w:pPr>
        <w:pStyle w:val="Prrafodelista"/>
        <w:ind w:left="1080"/>
        <w:rPr>
          <w:lang w:val="es-ES_tradnl"/>
        </w:rPr>
      </w:pPr>
    </w:p>
    <w:p w14:paraId="14F00E80" w14:textId="77777777" w:rsidR="00B15902" w:rsidRDefault="00FA1BF4" w:rsidP="00B15902">
      <w:pPr>
        <w:pStyle w:val="Prrafodelista"/>
        <w:numPr>
          <w:ilvl w:val="0"/>
          <w:numId w:val="70"/>
        </w:numPr>
        <w:rPr>
          <w:lang w:val="es-ES_tradnl"/>
        </w:rPr>
      </w:pPr>
      <w:r w:rsidRPr="00B15902">
        <w:rPr>
          <w:b/>
          <w:bCs/>
          <w:lang w:val="es-ES_tradnl"/>
        </w:rPr>
        <w:t>Intereses</w:t>
      </w:r>
      <w:r w:rsidRPr="00B15902">
        <w:rPr>
          <w:lang w:val="es-ES_tradnl"/>
        </w:rPr>
        <w:t xml:space="preserve">: Gastronomía de calidad, experiencias exclusivas, cultura italiana, </w:t>
      </w:r>
      <w:proofErr w:type="spellStart"/>
      <w:r w:rsidRPr="00B15902">
        <w:rPr>
          <w:lang w:val="es-ES_tradnl"/>
        </w:rPr>
        <w:t>lifestyle</w:t>
      </w:r>
      <w:proofErr w:type="spellEnd"/>
      <w:r w:rsidRPr="00B15902">
        <w:rPr>
          <w:lang w:val="es-ES_tradnl"/>
        </w:rPr>
        <w:t>, viajes, reuniones sociales.</w:t>
      </w:r>
    </w:p>
    <w:p w14:paraId="58691040" w14:textId="77777777" w:rsidR="00B15902" w:rsidRPr="00B15902" w:rsidRDefault="00B15902" w:rsidP="00B15902">
      <w:pPr>
        <w:pStyle w:val="Prrafodelista"/>
        <w:rPr>
          <w:lang w:val="es-ES_tradnl"/>
        </w:rPr>
      </w:pPr>
    </w:p>
    <w:p w14:paraId="28F888BC" w14:textId="4358F39A" w:rsidR="00FA1BF4" w:rsidRPr="00B15902" w:rsidRDefault="00FA1BF4" w:rsidP="00B15902">
      <w:pPr>
        <w:pStyle w:val="Prrafodelista"/>
        <w:numPr>
          <w:ilvl w:val="0"/>
          <w:numId w:val="70"/>
        </w:numPr>
        <w:rPr>
          <w:lang w:val="es-ES_tradnl"/>
        </w:rPr>
      </w:pPr>
      <w:r w:rsidRPr="00B15902">
        <w:rPr>
          <w:b/>
          <w:bCs/>
          <w:lang w:val="es-ES_tradnl"/>
        </w:rPr>
        <w:t>Actitud</w:t>
      </w:r>
      <w:r w:rsidRPr="00B15902">
        <w:rPr>
          <w:lang w:val="es-ES_tradnl"/>
        </w:rPr>
        <w:t>: Dispuesta a pagar un precio razonable por un producto premium e innovador, valora tanto el sabor como la presentación, y aprecia el servicio cuidado.</w:t>
      </w:r>
    </w:p>
    <w:p w14:paraId="61A264EB" w14:textId="1B186286" w:rsidR="00FA1BF4" w:rsidRPr="00FA1BF4" w:rsidRDefault="00FA1BF4" w:rsidP="00FA1BF4">
      <w:pPr>
        <w:pStyle w:val="Ttulo2"/>
        <w:rPr>
          <w:lang w:val="es-ES_tradnl"/>
        </w:rPr>
      </w:pPr>
      <w:bookmarkStart w:id="15" w:name="_Toc206051690"/>
      <w:r w:rsidRPr="00FA1BF4">
        <w:rPr>
          <w:lang w:val="es-ES_tradnl"/>
        </w:rPr>
        <w:t>Segmentos prioritarios</w:t>
      </w:r>
      <w:bookmarkEnd w:id="15"/>
    </w:p>
    <w:p w14:paraId="48F4FCCD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Público local</w:t>
      </w:r>
    </w:p>
    <w:p w14:paraId="79933157" w14:textId="77777777" w:rsidR="00FA1BF4" w:rsidRPr="00FA1BF4" w:rsidRDefault="00FA1BF4" w:rsidP="00B15902">
      <w:pPr>
        <w:ind w:firstLine="567"/>
        <w:rPr>
          <w:lang w:val="es-ES_tradnl"/>
        </w:rPr>
      </w:pPr>
      <w:r w:rsidRPr="00FA1BF4">
        <w:rPr>
          <w:b/>
          <w:bCs/>
          <w:lang w:val="es-ES_tradnl"/>
        </w:rPr>
        <w:t>Perfiles clave</w:t>
      </w:r>
      <w:r w:rsidRPr="00FA1BF4">
        <w:rPr>
          <w:lang w:val="es-ES_tradnl"/>
        </w:rPr>
        <w:t>:</w:t>
      </w:r>
    </w:p>
    <w:p w14:paraId="1ED8D3E3" w14:textId="77777777" w:rsidR="00FA1BF4" w:rsidRP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Parejas (citas románticas, aniversarios).</w:t>
      </w:r>
    </w:p>
    <w:p w14:paraId="7F4579E9" w14:textId="77777777" w:rsidR="00FA1BF4" w:rsidRP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Amigos (cumpleaños, celebraciones pequeñas).</w:t>
      </w:r>
    </w:p>
    <w:p w14:paraId="2762E6AB" w14:textId="77777777" w:rsidR="00FA1BF4" w:rsidRP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Gente de negocios (comidas/cenas corporativas).</w:t>
      </w:r>
    </w:p>
    <w:p w14:paraId="1837EDE3" w14:textId="77777777" w:rsid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Vecinos del barrio (fidelización).</w:t>
      </w:r>
    </w:p>
    <w:p w14:paraId="713BCC37" w14:textId="77777777" w:rsidR="00B15902" w:rsidRPr="00FA1BF4" w:rsidRDefault="00B15902" w:rsidP="00B15902">
      <w:pPr>
        <w:ind w:left="567"/>
        <w:rPr>
          <w:lang w:val="es-ES_tradnl"/>
        </w:rPr>
      </w:pPr>
    </w:p>
    <w:p w14:paraId="34ADE70C" w14:textId="6BC85902" w:rsidR="00FA1BF4" w:rsidRPr="00FA1BF4" w:rsidRDefault="00FA1BF4" w:rsidP="00FA1BF4">
      <w:pPr>
        <w:rPr>
          <w:lang w:val="es-ES_tradnl"/>
        </w:rPr>
      </w:pPr>
      <w:r>
        <w:rPr>
          <w:b/>
          <w:bCs/>
          <w:lang w:val="es-ES_tradnl"/>
        </w:rPr>
        <w:t>T</w:t>
      </w:r>
      <w:r w:rsidRPr="00FA1BF4">
        <w:rPr>
          <w:b/>
          <w:bCs/>
          <w:lang w:val="es-ES_tradnl"/>
        </w:rPr>
        <w:t xml:space="preserve">uristas </w:t>
      </w:r>
    </w:p>
    <w:p w14:paraId="0E857913" w14:textId="77777777" w:rsidR="00FA1BF4" w:rsidRP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Visitantes nacionales e internacionales que buscan experiencias gastronómicas de calidad y diferentes a lo típico.</w:t>
      </w:r>
    </w:p>
    <w:p w14:paraId="31828CD8" w14:textId="77777777" w:rsid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 xml:space="preserve">Especial interés en atraer turistas </w:t>
      </w:r>
      <w:proofErr w:type="spellStart"/>
      <w:r w:rsidRPr="00FA1BF4">
        <w:rPr>
          <w:lang w:val="es-ES_tradnl"/>
        </w:rPr>
        <w:t>foodie</w:t>
      </w:r>
      <w:proofErr w:type="spellEnd"/>
      <w:r w:rsidRPr="00FA1BF4">
        <w:rPr>
          <w:lang w:val="es-ES_tradnl"/>
        </w:rPr>
        <w:t xml:space="preserve"> y de alto gasto.</w:t>
      </w:r>
    </w:p>
    <w:p w14:paraId="5A916E9E" w14:textId="77777777" w:rsidR="00B15902" w:rsidRPr="00FA1BF4" w:rsidRDefault="00B15902" w:rsidP="00B15902">
      <w:pPr>
        <w:ind w:left="567"/>
        <w:rPr>
          <w:lang w:val="es-ES_tradnl"/>
        </w:rPr>
      </w:pPr>
    </w:p>
    <w:p w14:paraId="7862041F" w14:textId="77777777" w:rsidR="00FA1BF4" w:rsidRPr="00FA1BF4" w:rsidRDefault="00FA1BF4" w:rsidP="00FA1BF4">
      <w:pPr>
        <w:rPr>
          <w:lang w:val="es-ES_tradnl"/>
        </w:rPr>
      </w:pPr>
      <w:proofErr w:type="spellStart"/>
      <w:r w:rsidRPr="00FA1BF4">
        <w:rPr>
          <w:b/>
          <w:bCs/>
          <w:lang w:val="es-ES_tradnl"/>
        </w:rPr>
        <w:t>Foodies</w:t>
      </w:r>
      <w:proofErr w:type="spellEnd"/>
      <w:r w:rsidRPr="00FA1BF4">
        <w:rPr>
          <w:b/>
          <w:bCs/>
          <w:lang w:val="es-ES_tradnl"/>
        </w:rPr>
        <w:t xml:space="preserve"> y amantes de la gastronomía italiana innovadora</w:t>
      </w:r>
    </w:p>
    <w:p w14:paraId="6345084E" w14:textId="77777777" w:rsidR="00FA1BF4" w:rsidRPr="00FA1BF4" w:rsidRDefault="00FA1BF4" w:rsidP="00B15902">
      <w:pPr>
        <w:ind w:left="567"/>
        <w:rPr>
          <w:lang w:val="es-ES_tradnl"/>
        </w:rPr>
      </w:pPr>
      <w:r w:rsidRPr="00FA1BF4">
        <w:rPr>
          <w:lang w:val="es-ES_tradnl"/>
        </w:rPr>
        <w:t>Buscan sabores nuevos, técnicas diferentes y presentaciones sorprendentes, pero con respeto a la tradición italiana.</w:t>
      </w:r>
    </w:p>
    <w:p w14:paraId="3CC9C846" w14:textId="78625618" w:rsidR="00FA1BF4" w:rsidRPr="00FA1BF4" w:rsidRDefault="00FA1BF4" w:rsidP="00FA1BF4">
      <w:pPr>
        <w:pStyle w:val="Ttulo2"/>
        <w:rPr>
          <w:lang w:val="es-ES_tradnl"/>
        </w:rPr>
      </w:pPr>
      <w:bookmarkStart w:id="16" w:name="_Toc206051691"/>
      <w:r w:rsidRPr="00FA1BF4">
        <w:rPr>
          <w:lang w:val="es-ES_tradnl"/>
        </w:rPr>
        <w:t>Comportamientos digitales y hábitos de consumo</w:t>
      </w:r>
      <w:bookmarkEnd w:id="16"/>
    </w:p>
    <w:p w14:paraId="52B4A135" w14:textId="77777777" w:rsidR="00FA1BF4" w:rsidRDefault="00FA1BF4" w:rsidP="00B15902">
      <w:pPr>
        <w:rPr>
          <w:lang w:val="es-ES_tradnl"/>
        </w:rPr>
      </w:pPr>
      <w:r w:rsidRPr="00FA1BF4">
        <w:rPr>
          <w:b/>
          <w:bCs/>
          <w:lang w:val="es-ES_tradnl"/>
        </w:rPr>
        <w:t>Plataformas principales</w:t>
      </w:r>
      <w:r w:rsidRPr="00FA1BF4">
        <w:rPr>
          <w:lang w:val="es-ES_tradnl"/>
        </w:rPr>
        <w:t xml:space="preserve">: Instagram y TikTok como inspiración; Google </w:t>
      </w:r>
      <w:proofErr w:type="spellStart"/>
      <w:r w:rsidRPr="00FA1BF4">
        <w:rPr>
          <w:lang w:val="es-ES_tradnl"/>
        </w:rPr>
        <w:t>Maps</w:t>
      </w:r>
      <w:proofErr w:type="spellEnd"/>
      <w:r w:rsidRPr="00FA1BF4">
        <w:rPr>
          <w:lang w:val="es-ES_tradnl"/>
        </w:rPr>
        <w:t xml:space="preserve"> y TripAdvisor para decisión final.</w:t>
      </w:r>
    </w:p>
    <w:p w14:paraId="6F1B06B8" w14:textId="77777777" w:rsidR="00B15902" w:rsidRPr="00FA1BF4" w:rsidRDefault="00B15902" w:rsidP="00B15902">
      <w:pPr>
        <w:rPr>
          <w:lang w:val="es-ES_tradnl"/>
        </w:rPr>
      </w:pPr>
    </w:p>
    <w:p w14:paraId="76994132" w14:textId="77777777" w:rsidR="00FA1BF4" w:rsidRPr="00FA1BF4" w:rsidRDefault="00FA1BF4" w:rsidP="00B15902">
      <w:pPr>
        <w:rPr>
          <w:lang w:val="es-ES_tradnl"/>
        </w:rPr>
      </w:pPr>
      <w:r w:rsidRPr="00FA1BF4">
        <w:rPr>
          <w:b/>
          <w:bCs/>
          <w:lang w:val="es-ES_tradnl"/>
        </w:rPr>
        <w:t>Tipo de contenido que consumen</w:t>
      </w:r>
      <w:r w:rsidRPr="00FA1BF4">
        <w:rPr>
          <w:lang w:val="es-ES_tradnl"/>
        </w:rPr>
        <w:t>:</w:t>
      </w:r>
    </w:p>
    <w:p w14:paraId="70671E49" w14:textId="77777777" w:rsidR="00FA1BF4" w:rsidRPr="00FA1BF4" w:rsidRDefault="00FA1BF4" w:rsidP="00B15902">
      <w:pPr>
        <w:rPr>
          <w:lang w:val="es-ES_tradnl"/>
        </w:rPr>
      </w:pPr>
      <w:proofErr w:type="spellStart"/>
      <w:r w:rsidRPr="00FA1BF4">
        <w:rPr>
          <w:lang w:val="es-ES_tradnl"/>
        </w:rPr>
        <w:t>Reels</w:t>
      </w:r>
      <w:proofErr w:type="spellEnd"/>
      <w:r w:rsidRPr="00FA1BF4">
        <w:rPr>
          <w:lang w:val="es-ES_tradnl"/>
        </w:rPr>
        <w:t xml:space="preserve"> cortos con platos vistosos y apetecibles.</w:t>
      </w:r>
    </w:p>
    <w:p w14:paraId="3F01D1ED" w14:textId="77777777" w:rsidR="00FA1BF4" w:rsidRPr="00FA1BF4" w:rsidRDefault="00FA1BF4" w:rsidP="00B15902">
      <w:pPr>
        <w:rPr>
          <w:lang w:val="es-ES_tradnl"/>
        </w:rPr>
      </w:pPr>
      <w:r w:rsidRPr="00FA1BF4">
        <w:rPr>
          <w:lang w:val="es-ES_tradnl"/>
        </w:rPr>
        <w:lastRenderedPageBreak/>
        <w:t>Contenido “detrás de cámaras” (preparación, historias de los chefs).</w:t>
      </w:r>
    </w:p>
    <w:p w14:paraId="43DF513B" w14:textId="77777777" w:rsidR="00FA1BF4" w:rsidRDefault="00FA1BF4" w:rsidP="00B15902">
      <w:pPr>
        <w:rPr>
          <w:lang w:val="es-ES_tradnl"/>
        </w:rPr>
      </w:pPr>
      <w:r w:rsidRPr="00FA1BF4">
        <w:rPr>
          <w:lang w:val="es-ES_tradnl"/>
        </w:rPr>
        <w:t>Fotografías y videos de producto con estética cuidada y colorida.</w:t>
      </w:r>
    </w:p>
    <w:p w14:paraId="25A0396D" w14:textId="77777777" w:rsidR="00B15902" w:rsidRPr="00FA1BF4" w:rsidRDefault="00B15902" w:rsidP="00B15902">
      <w:pPr>
        <w:rPr>
          <w:lang w:val="es-ES_tradnl"/>
        </w:rPr>
      </w:pPr>
    </w:p>
    <w:p w14:paraId="693C1FFE" w14:textId="77777777" w:rsidR="00FA1BF4" w:rsidRPr="00FA1BF4" w:rsidRDefault="00FA1BF4" w:rsidP="00B15902">
      <w:pPr>
        <w:rPr>
          <w:lang w:val="es-ES_tradnl"/>
        </w:rPr>
      </w:pPr>
      <w:r w:rsidRPr="00FA1BF4">
        <w:rPr>
          <w:b/>
          <w:bCs/>
          <w:lang w:val="es-ES_tradnl"/>
        </w:rPr>
        <w:t>Tiempos de conexión más habituales</w:t>
      </w:r>
      <w:r w:rsidRPr="00FA1BF4">
        <w:rPr>
          <w:lang w:val="es-ES_tradnl"/>
        </w:rPr>
        <w:t>:</w:t>
      </w:r>
    </w:p>
    <w:p w14:paraId="42A45221" w14:textId="77777777" w:rsidR="00FA1BF4" w:rsidRDefault="00FA1BF4" w:rsidP="00B15902">
      <w:pPr>
        <w:rPr>
          <w:lang w:val="es-ES_tradnl"/>
        </w:rPr>
      </w:pPr>
      <w:r w:rsidRPr="00FA1BF4">
        <w:rPr>
          <w:lang w:val="es-ES_tradnl"/>
        </w:rPr>
        <w:t>Mañanas (8:00–9:30), mediodía (13:00–15:00) y noches (20:00–23:00).</w:t>
      </w:r>
    </w:p>
    <w:p w14:paraId="212CA10F" w14:textId="77777777" w:rsidR="00B15902" w:rsidRPr="00FA1BF4" w:rsidRDefault="00B15902" w:rsidP="00B15902">
      <w:pPr>
        <w:rPr>
          <w:lang w:val="es-ES_tradnl"/>
        </w:rPr>
      </w:pPr>
    </w:p>
    <w:p w14:paraId="34EF8352" w14:textId="77777777" w:rsidR="00FA1BF4" w:rsidRPr="00FA1BF4" w:rsidRDefault="00FA1BF4" w:rsidP="00B15902">
      <w:pPr>
        <w:rPr>
          <w:lang w:val="es-ES_tradnl"/>
        </w:rPr>
      </w:pPr>
      <w:r w:rsidRPr="00FA1BF4">
        <w:rPr>
          <w:b/>
          <w:bCs/>
          <w:lang w:val="es-ES_tradnl"/>
        </w:rPr>
        <w:t>Proceso de decisión</w:t>
      </w:r>
      <w:r w:rsidRPr="00FA1BF4">
        <w:rPr>
          <w:lang w:val="es-ES_tradnl"/>
        </w:rPr>
        <w:t>: Buscan fotos y vídeos del plato, revisan reseñas, validan precios, y reservan online o por DM.</w:t>
      </w:r>
    </w:p>
    <w:p w14:paraId="4B0366A8" w14:textId="67F406FE" w:rsidR="00FA1BF4" w:rsidRPr="00FA1BF4" w:rsidRDefault="00FA1BF4" w:rsidP="00FA1BF4">
      <w:pPr>
        <w:pStyle w:val="Ttulo2"/>
        <w:rPr>
          <w:lang w:val="es-ES_tradnl"/>
        </w:rPr>
      </w:pPr>
      <w:bookmarkStart w:id="17" w:name="_Toc206051692"/>
      <w:r w:rsidRPr="00FA1BF4">
        <w:rPr>
          <w:lang w:val="es-ES_tradnl"/>
        </w:rPr>
        <w:t>Pain points y motivaciones</w:t>
      </w:r>
      <w:bookmarkEnd w:id="17"/>
    </w:p>
    <w:p w14:paraId="5C8620A2" w14:textId="77777777" w:rsidR="00FA1BF4" w:rsidRPr="00FA1BF4" w:rsidRDefault="00FA1BF4" w:rsidP="00FA1BF4">
      <w:pPr>
        <w:rPr>
          <w:b/>
          <w:bCs/>
          <w:lang w:val="es-ES_tradnl"/>
        </w:rPr>
      </w:pPr>
    </w:p>
    <w:p w14:paraId="209ECC62" w14:textId="77777777" w:rsidR="00FA1BF4" w:rsidRPr="00FA1BF4" w:rsidRDefault="00FA1BF4" w:rsidP="00FA1BF4">
      <w:pPr>
        <w:rPr>
          <w:lang w:val="es-ES_tradnl"/>
        </w:rPr>
      </w:pPr>
      <w:proofErr w:type="spellStart"/>
      <w:r w:rsidRPr="00FA1BF4">
        <w:rPr>
          <w:b/>
          <w:bCs/>
          <w:lang w:val="es-ES_tradnl"/>
        </w:rPr>
        <w:t>Pain</w:t>
      </w:r>
      <w:proofErr w:type="spellEnd"/>
      <w:r w:rsidRPr="00FA1BF4">
        <w:rPr>
          <w:b/>
          <w:bCs/>
          <w:lang w:val="es-ES_tradnl"/>
        </w:rPr>
        <w:t xml:space="preserve"> </w:t>
      </w:r>
      <w:proofErr w:type="spellStart"/>
      <w:r w:rsidRPr="00FA1BF4">
        <w:rPr>
          <w:b/>
          <w:bCs/>
          <w:lang w:val="es-ES_tradnl"/>
        </w:rPr>
        <w:t>points</w:t>
      </w:r>
      <w:proofErr w:type="spellEnd"/>
      <w:r w:rsidRPr="00FA1BF4">
        <w:rPr>
          <w:b/>
          <w:bCs/>
          <w:lang w:val="es-ES_tradnl"/>
        </w:rPr>
        <w:t xml:space="preserve"> (puntos de dolor)</w:t>
      </w:r>
      <w:r w:rsidRPr="00FA1BF4">
        <w:rPr>
          <w:lang w:val="es-ES_tradnl"/>
        </w:rPr>
        <w:t>:</w:t>
      </w:r>
    </w:p>
    <w:p w14:paraId="071383CD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lang w:val="es-ES_tradnl"/>
        </w:rPr>
        <w:t>Saturación de restaurantes italianos en Madrid con propuestas muy similares.</w:t>
      </w:r>
    </w:p>
    <w:p w14:paraId="12B40BCB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lang w:val="es-ES_tradnl"/>
        </w:rPr>
        <w:t>Desconfianza en pagar un precio medio-alto sin garantía de experiencia diferente.</w:t>
      </w:r>
    </w:p>
    <w:p w14:paraId="203526B1" w14:textId="77777777" w:rsidR="00FA1BF4" w:rsidRPr="00FA1BF4" w:rsidRDefault="00FA1BF4" w:rsidP="00FA1BF4">
      <w:pPr>
        <w:numPr>
          <w:ilvl w:val="0"/>
          <w:numId w:val="52"/>
        </w:numPr>
        <w:rPr>
          <w:lang w:val="es-ES_tradnl"/>
        </w:rPr>
      </w:pPr>
      <w:r w:rsidRPr="00FA1BF4">
        <w:rPr>
          <w:lang w:val="es-ES_tradnl"/>
        </w:rPr>
        <w:t>Falta de opciones memorables que combinen calidad gastronómica con una experiencia fresca y divertida.</w:t>
      </w:r>
    </w:p>
    <w:p w14:paraId="321A13C4" w14:textId="77777777" w:rsidR="00FA1BF4" w:rsidRPr="00FA1BF4" w:rsidRDefault="00FA1BF4" w:rsidP="00FA1BF4">
      <w:pPr>
        <w:rPr>
          <w:lang w:val="es-ES_tradnl"/>
        </w:rPr>
      </w:pPr>
    </w:p>
    <w:p w14:paraId="2D751A46" w14:textId="77777777" w:rsidR="00FA1BF4" w:rsidRPr="00FA1BF4" w:rsidRDefault="00FA1BF4" w:rsidP="00FA1BF4">
      <w:pPr>
        <w:rPr>
          <w:lang w:val="es-ES_tradnl"/>
        </w:rPr>
      </w:pPr>
      <w:r w:rsidRPr="00FA1BF4">
        <w:rPr>
          <w:b/>
          <w:bCs/>
          <w:lang w:val="es-ES_tradnl"/>
        </w:rPr>
        <w:t>Motivaciones</w:t>
      </w:r>
      <w:r w:rsidRPr="00FA1BF4">
        <w:rPr>
          <w:lang w:val="es-ES_tradnl"/>
        </w:rPr>
        <w:t>:</w:t>
      </w:r>
    </w:p>
    <w:p w14:paraId="007DC1A1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lang w:val="es-ES_tradnl"/>
        </w:rPr>
        <w:t xml:space="preserve">Descubrir </w:t>
      </w:r>
      <w:r w:rsidRPr="00FA1BF4">
        <w:rPr>
          <w:i/>
          <w:iCs/>
          <w:lang w:val="es-ES_tradnl"/>
        </w:rPr>
        <w:t>la Italia que no esperaban</w:t>
      </w:r>
      <w:r w:rsidRPr="00FA1BF4">
        <w:rPr>
          <w:lang w:val="es-ES_tradnl"/>
        </w:rPr>
        <w:t>: sabores innovadores respetando la tradición.</w:t>
      </w:r>
    </w:p>
    <w:p w14:paraId="7379FAED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lang w:val="es-ES_tradnl"/>
        </w:rPr>
        <w:t>Vivir una experiencia gastronómica completa: comida, ambiente, trato y presentación.</w:t>
      </w:r>
    </w:p>
    <w:p w14:paraId="299C5434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lang w:val="es-ES_tradnl"/>
        </w:rPr>
        <w:t>Compartir momentos especiales con personas importantes.</w:t>
      </w:r>
    </w:p>
    <w:p w14:paraId="6D5728E1" w14:textId="77777777" w:rsidR="00FA1BF4" w:rsidRPr="00FA1BF4" w:rsidRDefault="00FA1BF4" w:rsidP="00FA1BF4">
      <w:pPr>
        <w:numPr>
          <w:ilvl w:val="0"/>
          <w:numId w:val="53"/>
        </w:numPr>
        <w:rPr>
          <w:lang w:val="es-ES_tradnl"/>
        </w:rPr>
      </w:pPr>
      <w:r w:rsidRPr="00FA1BF4">
        <w:rPr>
          <w:lang w:val="es-ES_tradnl"/>
        </w:rPr>
        <w:t>Publicar y compartir la experiencia en redes sociales como símbolo de buen gusto.</w:t>
      </w:r>
    </w:p>
    <w:p w14:paraId="5D6C0CFC" w14:textId="77777777" w:rsidR="00FA1BF4" w:rsidRPr="00FA1BF4" w:rsidRDefault="00FA1BF4" w:rsidP="00FA1BF4"/>
    <w:p w14:paraId="4DAD15C7" w14:textId="77777777" w:rsidR="00371980" w:rsidRDefault="00371980" w:rsidP="00371980">
      <w:pPr>
        <w:jc w:val="left"/>
        <w:rPr>
          <w:rFonts w:ascii="Amenti" w:hAnsi="Amenti" w:cs="Arial"/>
          <w:sz w:val="24"/>
          <w:szCs w:val="24"/>
        </w:rPr>
      </w:pPr>
    </w:p>
    <w:p w14:paraId="222719B6" w14:textId="1AC3CA7C" w:rsidR="00371980" w:rsidRPr="00924D85" w:rsidRDefault="00B15902" w:rsidP="00371980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18" w:name="_Toc206051693"/>
      <w:r w:rsidRPr="00B15902">
        <w:rPr>
          <w:color w:val="FFFFFF" w:themeColor="background1"/>
          <w:sz w:val="32"/>
          <w:szCs w:val="21"/>
        </w:rPr>
        <w:lastRenderedPageBreak/>
        <w:t>Storytelling</w:t>
      </w:r>
      <w:bookmarkEnd w:id="18"/>
      <w:r w:rsidRPr="00B15902">
        <w:rPr>
          <w:color w:val="FFFFFF" w:themeColor="background1"/>
          <w:sz w:val="32"/>
          <w:szCs w:val="21"/>
        </w:rPr>
        <w:t xml:space="preserve"> </w:t>
      </w:r>
    </w:p>
    <w:p w14:paraId="05D9BAB4" w14:textId="12FCC07A" w:rsidR="00B15902" w:rsidRPr="00B15902" w:rsidRDefault="00B15902" w:rsidP="00B15902">
      <w:pPr>
        <w:pStyle w:val="Ttulo2"/>
        <w:rPr>
          <w:lang w:val="es-ES_tradnl"/>
        </w:rPr>
      </w:pPr>
      <w:bookmarkStart w:id="19" w:name="_Toc206051694"/>
      <w:r w:rsidRPr="00B15902">
        <w:rPr>
          <w:lang w:val="es-ES_tradnl"/>
        </w:rPr>
        <w:t>Narrativa principal de la marca en Instagram</w:t>
      </w:r>
      <w:bookmarkEnd w:id="19"/>
    </w:p>
    <w:p w14:paraId="78EE961C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IN no es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solo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un restaurante italiano. Es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la Italia que no esperabas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 un viaje gastronómico donde la tradición y la innovación se encuentran en cada plato.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La narrativa en Instagram debe transmitir que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aquí se respeta la esencia italiana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, pero se le da un giro inesperado que sorprende al paladar y a la vista. No somos el típico italiano de pasta y pizza estándar; somos el lugar donde la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calidad extrema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, el cambio constante de carta y la personalidad de nuestros chefs hacen que cada visita sea distinta y memorable.</w:t>
      </w:r>
    </w:p>
    <w:p w14:paraId="7401A9ED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Mensajes clave:</w:t>
      </w:r>
    </w:p>
    <w:p w14:paraId="7EE0EFBE" w14:textId="77777777" w:rsidR="00B15902" w:rsidRPr="00B15902" w:rsidRDefault="00B15902" w:rsidP="00B15902">
      <w:pPr>
        <w:pStyle w:val="Prrafodelista"/>
        <w:numPr>
          <w:ilvl w:val="0"/>
          <w:numId w:val="7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Innovación sin perder raíces.</w:t>
      </w:r>
    </w:p>
    <w:p w14:paraId="165A359A" w14:textId="77777777" w:rsidR="00B15902" w:rsidRPr="00B15902" w:rsidRDefault="00B15902" w:rsidP="00B15902">
      <w:pPr>
        <w:pStyle w:val="Prrafodelista"/>
        <w:numPr>
          <w:ilvl w:val="0"/>
          <w:numId w:val="7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Calidad como norma, no como excepción.</w:t>
      </w:r>
    </w:p>
    <w:p w14:paraId="1DC705E0" w14:textId="77777777" w:rsidR="00B15902" w:rsidRPr="00B15902" w:rsidRDefault="00B15902" w:rsidP="00B15902">
      <w:pPr>
        <w:pStyle w:val="Prrafodelista"/>
        <w:numPr>
          <w:ilvl w:val="0"/>
          <w:numId w:val="7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Una experiencia viva: carta en constante movimiento, platos de temporada, sorpresas.</w:t>
      </w:r>
    </w:p>
    <w:p w14:paraId="77392D4D" w14:textId="77777777" w:rsidR="00B15902" w:rsidRPr="00B15902" w:rsidRDefault="00B15902" w:rsidP="00B15902">
      <w:pPr>
        <w:pStyle w:val="Prrafodelista"/>
        <w:numPr>
          <w:ilvl w:val="0"/>
          <w:numId w:val="7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Personalidad y carisma de los chefs como motor de conexión emocional.</w:t>
      </w:r>
    </w:p>
    <w:p w14:paraId="678BD563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65BE833" w14:textId="07B8F1D0" w:rsidR="00B15902" w:rsidRPr="00B15902" w:rsidRDefault="00B15902" w:rsidP="00B15902">
      <w:pPr>
        <w:pStyle w:val="Ttulo2"/>
        <w:rPr>
          <w:lang w:val="es-ES_tradnl"/>
        </w:rPr>
      </w:pPr>
      <w:bookmarkStart w:id="20" w:name="_Toc206051695"/>
      <w:r w:rsidRPr="00B15902">
        <w:rPr>
          <w:lang w:val="es-ES_tradnl"/>
        </w:rPr>
        <w:t>Tono de voz (emocional, divertido, fresco)</w:t>
      </w:r>
      <w:bookmarkEnd w:id="20"/>
    </w:p>
    <w:p w14:paraId="65C7257C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Pilares del tono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</w:t>
      </w:r>
    </w:p>
    <w:p w14:paraId="23F5E608" w14:textId="77777777" w:rsidR="00B15902" w:rsidRDefault="00B15902" w:rsidP="00B15902">
      <w:pPr>
        <w:numPr>
          <w:ilvl w:val="0"/>
          <w:numId w:val="7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Emocional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: Queremos que el público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sienta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hambre, curiosidad y deseo de venir.</w:t>
      </w:r>
    </w:p>
    <w:p w14:paraId="2B868E89" w14:textId="77777777" w:rsidR="00B15902" w:rsidRDefault="00B15902" w:rsidP="00B15902">
      <w:pPr>
        <w:numPr>
          <w:ilvl w:val="0"/>
          <w:numId w:val="7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Divertido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 Lenguaje cercano, con guiños, expresiones que inviten a sonreír y compartir.</w:t>
      </w:r>
    </w:p>
    <w:p w14:paraId="6416D823" w14:textId="77777777" w:rsidR="00B15902" w:rsidRDefault="00B15902" w:rsidP="00B15902">
      <w:pPr>
        <w:numPr>
          <w:ilvl w:val="0"/>
          <w:numId w:val="7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Fresco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: Actual, colorido, con referencias culturales y tendencia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foodie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5B6EA3A9" w14:textId="77777777" w:rsidR="00B15902" w:rsidRPr="00B15902" w:rsidRDefault="00B15902" w:rsidP="00B15902">
      <w:pPr>
        <w:pStyle w:val="Prrafodelista"/>
        <w:numPr>
          <w:ilvl w:val="0"/>
          <w:numId w:val="76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Ejemplos de tono:</w:t>
      </w:r>
    </w:p>
    <w:p w14:paraId="3E896848" w14:textId="77777777" w:rsidR="00B15902" w:rsidRDefault="00B15902" w:rsidP="00B15902">
      <w:pPr>
        <w:numPr>
          <w:ilvl w:val="0"/>
          <w:numId w:val="7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No: “Nuestro plato del día es pasta carbonara rellena con salsa.”</w:t>
      </w:r>
    </w:p>
    <w:p w14:paraId="38725C7C" w14:textId="77777777" w:rsidR="00B15902" w:rsidRDefault="00B15902" w:rsidP="00B15902">
      <w:pPr>
        <w:numPr>
          <w:ilvl w:val="0"/>
          <w:numId w:val="7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Sí: “Aviso: una vez pruebes nuestra explosión de carbonara… no hay vuelta atrás.”</w:t>
      </w:r>
    </w:p>
    <w:p w14:paraId="1652E215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2140B59C" w14:textId="5DBE5C20" w:rsidR="00B15902" w:rsidRPr="00B15902" w:rsidRDefault="00B15902" w:rsidP="00B15902">
      <w:pPr>
        <w:pStyle w:val="Ttulo2"/>
        <w:rPr>
          <w:lang w:val="es-ES_tradnl"/>
        </w:rPr>
      </w:pPr>
      <w:bookmarkStart w:id="21" w:name="_Toc206051696"/>
      <w:r w:rsidRPr="00B15902">
        <w:rPr>
          <w:lang w:val="es-ES_tradnl"/>
        </w:rPr>
        <w:t>Principios creativos</w:t>
      </w:r>
      <w:bookmarkEnd w:id="21"/>
    </w:p>
    <w:p w14:paraId="423B1A72" w14:textId="77777777" w:rsidR="00B15902" w:rsidRPr="00B15902" w:rsidRDefault="00B15902" w:rsidP="00B15902">
      <w:pPr>
        <w:pStyle w:val="Prrafodelista"/>
        <w:numPr>
          <w:ilvl w:val="0"/>
          <w:numId w:val="77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Protagonismo del producto</w:t>
      </w: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: Platos como héroes visuales, con detalles que resalten texturas, colores y frescura.</w:t>
      </w:r>
    </w:p>
    <w:p w14:paraId="7072642C" w14:textId="77777777" w:rsidR="00B15902" w:rsidRPr="00B15902" w:rsidRDefault="00B15902" w:rsidP="00B15902">
      <w:pPr>
        <w:pStyle w:val="Prrafodelista"/>
        <w:numPr>
          <w:ilvl w:val="0"/>
          <w:numId w:val="77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Chefs como </w:t>
      </w:r>
      <w:proofErr w:type="spellStart"/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storytellers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: Mostrar a Donato, Mario, Vito y Salvo en acción, transmitiendo pasión y cercanía.</w:t>
      </w:r>
    </w:p>
    <w:p w14:paraId="6F79E73D" w14:textId="77777777" w:rsidR="00B15902" w:rsidRPr="00B15902" w:rsidRDefault="00B15902" w:rsidP="00B15902">
      <w:pPr>
        <w:pStyle w:val="Prrafodelista"/>
        <w:numPr>
          <w:ilvl w:val="0"/>
          <w:numId w:val="77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lastRenderedPageBreak/>
        <w:t>Experiencia completa</w:t>
      </w: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: No solo el plato, sino el ambiente, la presentación, el servicio y las sensaciones.</w:t>
      </w:r>
    </w:p>
    <w:p w14:paraId="32A907B9" w14:textId="77777777" w:rsidR="00B15902" w:rsidRPr="00B15902" w:rsidRDefault="00B15902" w:rsidP="00B15902">
      <w:pPr>
        <w:pStyle w:val="Prrafodelista"/>
        <w:numPr>
          <w:ilvl w:val="0"/>
          <w:numId w:val="77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Estrategia “Italia inesperada”</w:t>
      </w: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: Cada pieza de contenido debe sorprender, ya sea por un ingrediente, una técnica o una historia detrás del plato.</w:t>
      </w:r>
    </w:p>
    <w:p w14:paraId="199A01BA" w14:textId="77777777" w:rsidR="00B15902" w:rsidRPr="00B15902" w:rsidRDefault="00B15902" w:rsidP="00B15902">
      <w:pPr>
        <w:pStyle w:val="Prrafodelista"/>
        <w:numPr>
          <w:ilvl w:val="0"/>
          <w:numId w:val="77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B15902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Variedad de formatos</w:t>
      </w:r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: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Reels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 dinámicos, carruseles explicativos,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 con interacción (encuestas,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quizzes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,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behind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the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scenes</w:t>
      </w:r>
      <w:proofErr w:type="spellEnd"/>
      <w:r w:rsidRPr="00B15902">
        <w:rPr>
          <w:rFonts w:ascii="AppleSystemUIFont" w:hAnsi="AppleSystemUIFont" w:cs="AppleSystemUIFont"/>
          <w:sz w:val="26"/>
          <w:szCs w:val="26"/>
          <w:lang w:val="es-ES_tradnl"/>
        </w:rPr>
        <w:t>).</w:t>
      </w:r>
    </w:p>
    <w:p w14:paraId="0B00A5A1" w14:textId="77777777" w:rsidR="00B15902" w:rsidRDefault="00B15902" w:rsidP="00B1590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2DEC531" w14:textId="33538AC8" w:rsidR="00B15902" w:rsidRPr="00B15902" w:rsidRDefault="00B15902" w:rsidP="00B15902">
      <w:pPr>
        <w:pStyle w:val="Ttulo2"/>
        <w:rPr>
          <w:lang w:val="es-ES_tradnl"/>
        </w:rPr>
      </w:pPr>
      <w:bookmarkStart w:id="22" w:name="_Toc206051697"/>
      <w:r w:rsidRPr="00B15902">
        <w:rPr>
          <w:lang w:val="es-ES_tradnl"/>
        </w:rPr>
        <w:t>Manifiesto comunicacional</w:t>
      </w:r>
      <w:bookmarkEnd w:id="22"/>
    </w:p>
    <w:p w14:paraId="5043CB7B" w14:textId="77777777" w:rsidR="00B15902" w:rsidRDefault="00B15902" w:rsidP="00B15902">
      <w:pP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"En IN creemos que Italia no es un cliché de pasta y pizza.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Es una tierra de contrastes, creatividad y pasión.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Respetamos las recetas de siempre, pero nos atrevemos a reinterpretarlas.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Trabajamos con la mejor materia prima, porque lo bueno no se negocia.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Queremos que cada plato sea un recuerdo. Que cada visita sea distinta.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No cocinamos para todos, cocinamos para ti, que buscas algo más.</w:t>
      </w:r>
      <w:r>
        <w:rPr>
          <w:rFonts w:ascii="MS Gothic" w:eastAsia="MS Gothic" w:hAnsi="MS Gothic" w:cs="MS Gothic" w:hint="eastAsia"/>
          <w:i/>
          <w:iCs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Porque en IN, descubrirás la Italia que no esperabas."</w:t>
      </w:r>
    </w:p>
    <w:p w14:paraId="0BECE27F" w14:textId="4425F5F7" w:rsidR="00C656F2" w:rsidRPr="00924D85" w:rsidRDefault="00B15902" w:rsidP="00C656F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23" w:name="_Toc206051698"/>
      <w:r w:rsidRPr="00B15902">
        <w:rPr>
          <w:color w:val="FFFFFF" w:themeColor="background1"/>
          <w:sz w:val="32"/>
          <w:szCs w:val="21"/>
        </w:rPr>
        <w:lastRenderedPageBreak/>
        <w:t>Estrategia de Contenidos</w:t>
      </w:r>
      <w:bookmarkEnd w:id="23"/>
    </w:p>
    <w:p w14:paraId="56F3549B" w14:textId="18F96FED" w:rsidR="00B15902" w:rsidRPr="00B15902" w:rsidRDefault="00B15902" w:rsidP="00B15902">
      <w:pPr>
        <w:pStyle w:val="Ttulo2"/>
        <w:rPr>
          <w:lang w:val="es-ES_tradnl"/>
        </w:rPr>
      </w:pPr>
      <w:bookmarkStart w:id="24" w:name="_Toc206051699"/>
      <w:r w:rsidRPr="00B15902">
        <w:rPr>
          <w:lang w:val="es-ES_tradnl"/>
        </w:rPr>
        <w:t>Tipos de Contenido</w:t>
      </w:r>
      <w:bookmarkEnd w:id="24"/>
    </w:p>
    <w:p w14:paraId="5001A363" w14:textId="77777777" w:rsidR="00B15902" w:rsidRDefault="00B15902" w:rsidP="00B15902">
      <w:pPr>
        <w:pStyle w:val="Prrafodelista"/>
        <w:numPr>
          <w:ilvl w:val="0"/>
          <w:numId w:val="88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Reels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Formato prioritario para alcance orgánico y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viralidad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. Enfoque en platos estrella, chefs en acción, tendencias adaptadas y colaboraciones con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influencers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>.</w:t>
      </w:r>
    </w:p>
    <w:p w14:paraId="76B937BE" w14:textId="77777777" w:rsidR="00B15902" w:rsidRPr="00B15902" w:rsidRDefault="00B15902" w:rsidP="00B15902">
      <w:pPr>
        <w:pStyle w:val="Prrafodelista"/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</w:p>
    <w:p w14:paraId="69E5E813" w14:textId="77777777" w:rsidR="00B15902" w:rsidRDefault="00B15902" w:rsidP="00B15902">
      <w:pPr>
        <w:pStyle w:val="Prrafodelista"/>
        <w:numPr>
          <w:ilvl w:val="0"/>
          <w:numId w:val="88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Carruseles: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Ideal para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storytelling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>, explicar cambios de carta, historia de un plato o mostrar varios ángulos de una receta.</w:t>
      </w:r>
    </w:p>
    <w:p w14:paraId="4BD0E7ED" w14:textId="77777777" w:rsidR="00B15902" w:rsidRPr="00B15902" w:rsidRDefault="00B15902" w:rsidP="00B15902">
      <w:p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</w:p>
    <w:p w14:paraId="34051C4F" w14:textId="77777777" w:rsidR="00B15902" w:rsidRDefault="00B15902" w:rsidP="00B15902">
      <w:pPr>
        <w:pStyle w:val="Prrafodelista"/>
        <w:numPr>
          <w:ilvl w:val="0"/>
          <w:numId w:val="88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Stories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Contenido diario para mantener la marca en el top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of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mind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, mostrar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behind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the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scenes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y lanzar llamadas a la acción para reservas.</w:t>
      </w:r>
    </w:p>
    <w:p w14:paraId="6C428B23" w14:textId="77777777" w:rsidR="00B15902" w:rsidRPr="00B15902" w:rsidRDefault="00B15902" w:rsidP="00B15902">
      <w:p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</w:p>
    <w:p w14:paraId="431BE2C2" w14:textId="77777777" w:rsidR="00B15902" w:rsidRPr="00B15902" w:rsidRDefault="00B15902" w:rsidP="00B15902">
      <w:pPr>
        <w:pStyle w:val="Prrafodelista"/>
        <w:numPr>
          <w:ilvl w:val="0"/>
          <w:numId w:val="88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Lives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Eventos puntuales como cambios de carta,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showcooking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 chefs o maridajes comentados en directo.</w:t>
      </w:r>
    </w:p>
    <w:p w14:paraId="39805B20" w14:textId="526A1C4F" w:rsidR="00B15902" w:rsidRPr="00B15902" w:rsidRDefault="00B15902" w:rsidP="00B15902">
      <w:pPr>
        <w:pStyle w:val="Ttulo2"/>
        <w:rPr>
          <w:lang w:val="es-ES_tradnl"/>
        </w:rPr>
      </w:pPr>
      <w:bookmarkStart w:id="25" w:name="_Toc206051700"/>
      <w:r w:rsidRPr="00B15902">
        <w:rPr>
          <w:lang w:val="es-ES_tradnl"/>
        </w:rPr>
        <w:t>Categorías de Contenido</w:t>
      </w:r>
      <w:bookmarkEnd w:id="25"/>
    </w:p>
    <w:p w14:paraId="5D1029FF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1. Platos Estrella</w:t>
      </w:r>
    </w:p>
    <w:p w14:paraId="5027FE8B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 xml:space="preserve">Explosión de carbonara, carnes maduradas, ravioli </w:t>
      </w:r>
      <w:proofErr w:type="spellStart"/>
      <w:r>
        <w:rPr>
          <w:rFonts w:ascii="Helvetica Neue" w:hAnsi="Helvetica Neue" w:cs="Helvetica Neue"/>
          <w:sz w:val="26"/>
          <w:szCs w:val="26"/>
          <w:lang w:val="es-ES_tradnl"/>
        </w:rPr>
        <w:t>alla</w:t>
      </w:r>
      <w:proofErr w:type="spellEnd"/>
      <w:r>
        <w:rPr>
          <w:rFonts w:ascii="Helvetica Neue" w:hAnsi="Helvetica Neue" w:cs="Helvetica Neue"/>
          <w:sz w:val="26"/>
          <w:szCs w:val="26"/>
          <w:lang w:val="es-ES_tradnl"/>
        </w:rPr>
        <w:t xml:space="preserve"> </w:t>
      </w:r>
      <w:proofErr w:type="spellStart"/>
      <w:r>
        <w:rPr>
          <w:rFonts w:ascii="Helvetica Neue" w:hAnsi="Helvetica Neue" w:cs="Helvetica Neue"/>
          <w:sz w:val="26"/>
          <w:szCs w:val="26"/>
          <w:lang w:val="es-ES_tradnl"/>
        </w:rPr>
        <w:t>Nerano</w:t>
      </w:r>
      <w:proofErr w:type="spellEnd"/>
      <w:r>
        <w:rPr>
          <w:rFonts w:ascii="Helvetica Neue" w:hAnsi="Helvetica Neue" w:cs="Helvetica Neue"/>
          <w:sz w:val="26"/>
          <w:szCs w:val="26"/>
          <w:lang w:val="es-ES_tradnl"/>
        </w:rPr>
        <w:t>, bomba de pistacho.</w:t>
      </w:r>
    </w:p>
    <w:p w14:paraId="6CBD686E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2. Chefs en Acción</w:t>
      </w:r>
    </w:p>
    <w:p w14:paraId="395C3F85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Momentos icónicos de Donato, Mario, Vito y Salvo preparando o emplatando.</w:t>
      </w:r>
    </w:p>
    <w:p w14:paraId="75E44E7F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3.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Behind</w:t>
      </w:r>
      <w:proofErr w:type="spellEnd"/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the</w:t>
      </w:r>
      <w:proofErr w:type="spellEnd"/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Scenes</w:t>
      </w:r>
      <w:proofErr w:type="spellEnd"/>
    </w:p>
    <w:p w14:paraId="52A45DBD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Preparación en cocina, cortes de carne, elaboración de pasta fresca.</w:t>
      </w:r>
    </w:p>
    <w:p w14:paraId="36416AEE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4. Ingrediente del Mes</w:t>
      </w:r>
    </w:p>
    <w:p w14:paraId="06AFF392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Protagonizar un ingrediente italiano o de temporada y cómo se usa en el menú.</w:t>
      </w:r>
    </w:p>
    <w:p w14:paraId="0E5FEFAB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5. Momentos de Temporada</w:t>
      </w:r>
    </w:p>
    <w:p w14:paraId="117A306A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Cambio de carta, platos especiales y productos frescos.</w:t>
      </w:r>
    </w:p>
    <w:p w14:paraId="746AFFAD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6. Cultura Italiana</w:t>
      </w:r>
    </w:p>
    <w:p w14:paraId="47DF8F27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Datos curiosos, costumbres, gestos o refranes italianos.</w:t>
      </w:r>
    </w:p>
    <w:p w14:paraId="611F2943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7. Recomendaciones del Chef</w:t>
      </w:r>
    </w:p>
    <w:p w14:paraId="037EDB51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Un chef presentando su plato favorito de la semana.</w:t>
      </w:r>
    </w:p>
    <w:p w14:paraId="34B05C16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</w:p>
    <w:p w14:paraId="6CC99187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lastRenderedPageBreak/>
        <w:t>8. ASMR Gastronómico</w:t>
      </w:r>
    </w:p>
    <w:p w14:paraId="0BE0EA92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Vídeos de cortes de carne, burbujeo de salsas, crujido de pizzas.</w:t>
      </w:r>
    </w:p>
    <w:p w14:paraId="116EFBB2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9. Maridajes Perfectos</w:t>
      </w:r>
    </w:p>
    <w:p w14:paraId="69BA86E5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Plato + vino/</w:t>
      </w:r>
      <w:proofErr w:type="spellStart"/>
      <w:r>
        <w:rPr>
          <w:rFonts w:ascii="Helvetica Neue" w:hAnsi="Helvetica Neue" w:cs="Helvetica Neue"/>
          <w:sz w:val="26"/>
          <w:szCs w:val="26"/>
          <w:lang w:val="es-ES_tradnl"/>
        </w:rPr>
        <w:t>cocktail</w:t>
      </w:r>
      <w:proofErr w:type="spellEnd"/>
      <w:r>
        <w:rPr>
          <w:rFonts w:ascii="Helvetica Neue" w:hAnsi="Helvetica Neue" w:cs="Helvetica Neue"/>
          <w:sz w:val="26"/>
          <w:szCs w:val="26"/>
          <w:lang w:val="es-ES_tradnl"/>
        </w:rPr>
        <w:t xml:space="preserve"> recomendado, explicado en 15 segundos.</w:t>
      </w:r>
    </w:p>
    <w:p w14:paraId="3297042B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10. Detrás de un Plato</w:t>
      </w:r>
    </w:p>
    <w:p w14:paraId="6687B0FF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Historia y curiosidad de su origen + toque innovador de IN.</w:t>
      </w:r>
    </w:p>
    <w:p w14:paraId="12B829A1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11. Minuto con el Chef</w:t>
      </w:r>
    </w:p>
    <w:p w14:paraId="3E21B1C5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 xml:space="preserve">Reto: un chef cuenta un </w:t>
      </w:r>
      <w:proofErr w:type="spellStart"/>
      <w:r>
        <w:rPr>
          <w:rFonts w:ascii="Helvetica Neue" w:hAnsi="Helvetica Neue" w:cs="Helvetica Neue"/>
          <w:sz w:val="26"/>
          <w:szCs w:val="26"/>
          <w:lang w:val="es-ES_tradnl"/>
        </w:rPr>
        <w:t>tip</w:t>
      </w:r>
      <w:proofErr w:type="spellEnd"/>
      <w:r>
        <w:rPr>
          <w:rFonts w:ascii="Helvetica Neue" w:hAnsi="Helvetica Neue" w:cs="Helvetica Neue"/>
          <w:sz w:val="26"/>
          <w:szCs w:val="26"/>
          <w:lang w:val="es-ES_tradnl"/>
        </w:rPr>
        <w:t xml:space="preserve"> o truco en menos de 60 segundos.</w:t>
      </w:r>
    </w:p>
    <w:p w14:paraId="7CBE6C4D" w14:textId="77777777" w:rsidR="00B15902" w:rsidRP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12. Contenido Viral</w:t>
      </w:r>
    </w:p>
    <w:p w14:paraId="304DBCF6" w14:textId="77777777" w:rsidR="00B15902" w:rsidRP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Trends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de Instagram adaptadas a gastronomía, retos de comida y transiciones creativas.</w:t>
      </w:r>
    </w:p>
    <w:p w14:paraId="6EF27EA7" w14:textId="77777777" w:rsidR="00B15902" w:rsidRP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13. Colaboraciones con </w:t>
      </w: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Influencers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 / </w:t>
      </w: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Foodies</w:t>
      </w:r>
      <w:proofErr w:type="spellEnd"/>
    </w:p>
    <w:p w14:paraId="67F1B989" w14:textId="77777777" w:rsidR="00B15902" w:rsidRP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Reels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y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stories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de visitas con creadores locales e internacionales, con enfoque de alcance masivo y credibilidad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foodie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>.</w:t>
      </w:r>
    </w:p>
    <w:p w14:paraId="311F0989" w14:textId="168FAE6A" w:rsidR="00B15902" w:rsidRPr="00B15902" w:rsidRDefault="00B15902" w:rsidP="00B15902">
      <w:pPr>
        <w:pStyle w:val="Ttulo2"/>
        <w:rPr>
          <w:lang w:val="es-ES_tradnl"/>
        </w:rPr>
      </w:pPr>
      <w:bookmarkStart w:id="26" w:name="_Toc206051701"/>
      <w:r w:rsidRPr="00B15902">
        <w:rPr>
          <w:lang w:val="es-ES_tradnl"/>
        </w:rPr>
        <w:t>Calendario Editorial Mensual por Semanas</w:t>
      </w:r>
      <w:bookmarkEnd w:id="26"/>
    </w:p>
    <w:p w14:paraId="18CDCCF7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4 publicaciones semanales</w:t>
      </w:r>
      <w:r>
        <w:rPr>
          <w:rFonts w:ascii="Helvetica Neue" w:hAnsi="Helvetica Neue" w:cs="Helvetica Neue"/>
          <w:sz w:val="26"/>
          <w:szCs w:val="26"/>
          <w:lang w:val="es-ES_tradnl"/>
        </w:rPr>
        <w:t xml:space="preserve"> (lunes, miércoles, viernes, domingo).</w:t>
      </w:r>
    </w:p>
    <w:tbl>
      <w:tblPr>
        <w:tblW w:w="0" w:type="auto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B15902" w14:paraId="1455C584" w14:textId="77777777" w:rsidTr="005A3C4D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CD515" w14:textId="77777777" w:rsidR="00B15902" w:rsidRDefault="00B15902" w:rsidP="005A3C4D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  <w:lang w:val="es-ES_tradnl"/>
              </w:rPr>
              <w:t>Semana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C746B0" w14:textId="77777777" w:rsidR="00B15902" w:rsidRDefault="00B15902" w:rsidP="005A3C4D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  <w:lang w:val="es-ES_tradnl"/>
              </w:rPr>
              <w:t>Lunes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EFD9C1" w14:textId="77777777" w:rsidR="00B15902" w:rsidRDefault="00B15902" w:rsidP="005A3C4D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  <w:lang w:val="es-ES_tradnl"/>
              </w:rPr>
              <w:t>Miércoles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198DC" w14:textId="77777777" w:rsidR="00B15902" w:rsidRDefault="00B15902" w:rsidP="005A3C4D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  <w:lang w:val="es-ES_tradnl"/>
              </w:rPr>
              <w:t>Viernes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D1D7EF" w14:textId="77777777" w:rsidR="00B15902" w:rsidRDefault="00B15902" w:rsidP="005A3C4D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  <w:lang w:val="es-ES_tradnl"/>
              </w:rPr>
              <w:t>Domingo</w:t>
            </w:r>
          </w:p>
        </w:tc>
      </w:tr>
      <w:tr w:rsidR="00B15902" w:rsidRPr="00B15902" w14:paraId="0BF5F58B" w14:textId="77777777" w:rsidTr="005A3C4D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871CB0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1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646D93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Contenido Viral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CC4784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Platos Estrella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E065C0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Chefs en Acción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C4594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Cultura Italiana</w:t>
            </w:r>
          </w:p>
        </w:tc>
      </w:tr>
      <w:tr w:rsidR="00B15902" w:rsidRPr="00B15902" w14:paraId="18BD674D" w14:textId="77777777" w:rsidTr="005A3C4D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D98081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23B8BE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Ingrediente del Mes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732FCE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proofErr w:type="spellStart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Behind</w:t>
            </w:r>
            <w:proofErr w:type="spellEnd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the</w:t>
            </w:r>
            <w:proofErr w:type="spellEnd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Scenes</w:t>
            </w:r>
            <w:proofErr w:type="spellEnd"/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DE96C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Maridajes Perfectos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F0AA2D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Detrás de un Plato</w:t>
            </w:r>
          </w:p>
        </w:tc>
      </w:tr>
      <w:tr w:rsidR="00B15902" w:rsidRPr="00B15902" w14:paraId="2DB731F7" w14:textId="77777777" w:rsidTr="005A3C4D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30BE7A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082F6E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Contenido Viral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105206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Chefs en Acción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77975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Platos Estrella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6B7012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Minuto con el Chef</w:t>
            </w:r>
          </w:p>
        </w:tc>
      </w:tr>
      <w:tr w:rsidR="00B15902" w:rsidRPr="00B15902" w14:paraId="59E7683F" w14:textId="77777777" w:rsidTr="005A3C4D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0498E2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4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6A133C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 xml:space="preserve">Colaboraciones </w:t>
            </w:r>
            <w:proofErr w:type="spellStart"/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Foodies</w:t>
            </w:r>
            <w:proofErr w:type="spellEnd"/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70A54F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ASMR Gastronómico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82B099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Platos Estrella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DC2D0" w14:textId="77777777" w:rsidR="00B15902" w:rsidRPr="00B15902" w:rsidRDefault="00B15902" w:rsidP="005A3C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4"/>
                <w:szCs w:val="24"/>
                <w:lang w:val="es-ES_tradnl"/>
              </w:rPr>
            </w:pPr>
            <w:r w:rsidRPr="00B15902">
              <w:rPr>
                <w:rFonts w:ascii="Helvetica Neue" w:hAnsi="Helvetica Neue" w:cs="Helvetica Neue"/>
                <w:sz w:val="24"/>
                <w:szCs w:val="24"/>
                <w:lang w:val="es-ES_tradnl"/>
              </w:rPr>
              <w:t>Cultura Italiana</w:t>
            </w:r>
          </w:p>
        </w:tc>
      </w:tr>
    </w:tbl>
    <w:p w14:paraId="1D972C0E" w14:textId="77777777" w:rsidR="00B15902" w:rsidRDefault="00B15902" w:rsidP="00B1590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  <w:lang w:val="es-ES_tradnl"/>
        </w:rPr>
      </w:pPr>
    </w:p>
    <w:p w14:paraId="4B81CF88" w14:textId="77777777" w:rsidR="00B15902" w:rsidRDefault="00B15902" w:rsidP="00B1590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  <w:lang w:val="es-ES_tradnl"/>
        </w:rPr>
      </w:pPr>
    </w:p>
    <w:p w14:paraId="4E0361F5" w14:textId="77777777" w:rsidR="00B15902" w:rsidRPr="00B15902" w:rsidRDefault="00B15902" w:rsidP="00B15902">
      <w:pPr>
        <w:pStyle w:val="Ttulo2"/>
        <w:rPr>
          <w:lang w:val="es-ES_tradnl"/>
        </w:rPr>
      </w:pPr>
      <w:bookmarkStart w:id="27" w:name="_Toc206051702"/>
      <w:r w:rsidRPr="00B15902">
        <w:rPr>
          <w:lang w:val="es-ES_tradnl"/>
        </w:rPr>
        <w:t>6.4. Temáticas por Día de Publicación</w:t>
      </w:r>
      <w:bookmarkEnd w:id="27"/>
    </w:p>
    <w:p w14:paraId="75CFC944" w14:textId="77777777" w:rsidR="00B15902" w:rsidRPr="00B15902" w:rsidRDefault="00B15902" w:rsidP="00B15902">
      <w:pPr>
        <w:pStyle w:val="Prrafodelista"/>
        <w:numPr>
          <w:ilvl w:val="0"/>
          <w:numId w:val="89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Lunes: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Contenido de alto alcance (viral, colaboraciones, tendencias). CTA para reservas de la semana.</w:t>
      </w:r>
    </w:p>
    <w:p w14:paraId="3F6939A7" w14:textId="77777777" w:rsidR="00B15902" w:rsidRPr="00B15902" w:rsidRDefault="00B15902" w:rsidP="00B15902">
      <w:pPr>
        <w:pStyle w:val="Prrafodelista"/>
        <w:numPr>
          <w:ilvl w:val="0"/>
          <w:numId w:val="89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lastRenderedPageBreak/>
        <w:t>Miércoles: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Plato o preparación que empuje reservas para jueves y viernes.</w:t>
      </w:r>
    </w:p>
    <w:p w14:paraId="42D59090" w14:textId="77777777" w:rsidR="00B15902" w:rsidRPr="00B15902" w:rsidRDefault="00B15902" w:rsidP="00B15902">
      <w:pPr>
        <w:pStyle w:val="Prrafodelista"/>
        <w:numPr>
          <w:ilvl w:val="0"/>
          <w:numId w:val="89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Viernes: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Chefs en acción, maridajes o ingrediente del mes, reforzando la identidad de marca y la calidad gastronómica.</w:t>
      </w:r>
    </w:p>
    <w:p w14:paraId="1617B670" w14:textId="77777777" w:rsidR="00B15902" w:rsidRPr="00B15902" w:rsidRDefault="00B15902" w:rsidP="00B15902">
      <w:pPr>
        <w:pStyle w:val="Prrafodelista"/>
        <w:numPr>
          <w:ilvl w:val="0"/>
          <w:numId w:val="89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Domingo: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Storytelling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o cultura italiana, preparando la fidelización y el recuerdo de marca.</w:t>
      </w:r>
    </w:p>
    <w:p w14:paraId="26BE9D2A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</w:p>
    <w:p w14:paraId="0BA3257B" w14:textId="317E79B9" w:rsidR="00B15902" w:rsidRPr="00B15902" w:rsidRDefault="00B15902" w:rsidP="00B15902">
      <w:pPr>
        <w:pStyle w:val="Ttulo2"/>
        <w:rPr>
          <w:lang w:val="es-ES_tradnl"/>
        </w:rPr>
      </w:pPr>
      <w:bookmarkStart w:id="28" w:name="_Toc206051703"/>
      <w:r w:rsidRPr="00B15902">
        <w:rPr>
          <w:lang w:val="es-ES_tradnl"/>
        </w:rPr>
        <w:t>Estrategia de Stories</w:t>
      </w:r>
      <w:bookmarkEnd w:id="28"/>
    </w:p>
    <w:p w14:paraId="455B979E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Preparación de platos estrella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timelapse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desde ingredientes hasta emplatado).</w:t>
      </w:r>
    </w:p>
    <w:p w14:paraId="65D46409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Close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-up ASMR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(carne cortándose, pasta mezclándose con la salsa, queso derritiéndose).</w:t>
      </w:r>
    </w:p>
    <w:p w14:paraId="200E8CBB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Chefs en cámara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saludando o diciendo una frase divertida.</w:t>
      </w:r>
    </w:p>
    <w:p w14:paraId="6939A524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Encuesta rápida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(“¿Eres de pasta </w:t>
      </w:r>
      <w:r w:rsidRPr="00B15902">
        <w:rPr>
          <w:rFonts w:ascii="Segoe UI Emoji" w:hAnsi="Segoe UI Emoji" w:cs="Segoe UI Emoji"/>
          <w:sz w:val="26"/>
          <w:szCs w:val="26"/>
          <w:lang w:val="es-ES_tradnl"/>
        </w:rPr>
        <w:t>🍝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o de carne </w:t>
      </w:r>
      <w:r w:rsidRPr="00B15902">
        <w:rPr>
          <w:rFonts w:ascii="Segoe UI Emoji" w:hAnsi="Segoe UI Emoji" w:cs="Segoe UI Emoji"/>
          <w:sz w:val="26"/>
          <w:szCs w:val="26"/>
          <w:lang w:val="es-ES_tradnl"/>
        </w:rPr>
        <w:t>🥩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>?”).</w:t>
      </w:r>
    </w:p>
    <w:p w14:paraId="638153A8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Pregunta abierta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(“¿Cuál es tu plato favorito de la carta?”).</w:t>
      </w:r>
    </w:p>
    <w:p w14:paraId="73733E5A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Cuenta atrás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para nuevo plato, cambio de carta o evento especial.</w:t>
      </w:r>
    </w:p>
    <w:p w14:paraId="272BF93C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Recomendación del día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(plato + maridaje).</w:t>
      </w:r>
    </w:p>
    <w:p w14:paraId="5D05340F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Plato recién salido de cocina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(con vapor y detalle visual).</w:t>
      </w:r>
    </w:p>
    <w:p w14:paraId="2BAB054F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Cliente probando un plato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(UGC con permiso).</w:t>
      </w:r>
    </w:p>
    <w:p w14:paraId="5AF763B7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Comparativa antes/después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(ingredientes vs. plato final).</w:t>
      </w:r>
    </w:p>
    <w:p w14:paraId="5FB95046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Trivia gastronómica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(“¿Sabes en qué región de Italia nació este plato?”).</w:t>
      </w:r>
    </w:p>
    <w:p w14:paraId="634983BD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Mini tutorial de receta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(15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seg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 un truco de chef).</w:t>
      </w:r>
    </w:p>
    <w:p w14:paraId="164FE299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Rincón del vino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(mostrando botella y explicando maridaje).</w:t>
      </w:r>
    </w:p>
    <w:p w14:paraId="11B4C181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Detrás de la barra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(preparación de cócteles).</w:t>
      </w:r>
    </w:p>
    <w:p w14:paraId="5E7034FF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Un día en la vida del chef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(mini recorrido por la cocina).</w:t>
      </w:r>
    </w:p>
    <w:p w14:paraId="11AE1140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Story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 en bucle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de corte de carne madurada.</w:t>
      </w:r>
    </w:p>
    <w:p w14:paraId="5DD88C54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Momento dulce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(bomba de pistacho, corte del postre).</w:t>
      </w:r>
    </w:p>
    <w:p w14:paraId="578C68AD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Frase inspiradora italiana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 foto de un plato o ambiente.</w:t>
      </w:r>
    </w:p>
    <w:p w14:paraId="40989FD8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proofErr w:type="spellStart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Story</w:t>
      </w:r>
      <w:proofErr w:type="spellEnd"/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 xml:space="preserve"> interactivo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con slider de </w:t>
      </w:r>
      <w:r w:rsidRPr="00B15902">
        <w:rPr>
          <w:rFonts w:ascii="Segoe UI Emoji" w:hAnsi="Segoe UI Emoji" w:cs="Segoe UI Emoji"/>
          <w:sz w:val="26"/>
          <w:szCs w:val="26"/>
          <w:lang w:val="es-ES_tradnl"/>
        </w:rPr>
        <w:t>🔥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para medir el </w:t>
      </w:r>
      <w:proofErr w:type="spellStart"/>
      <w:r w:rsidRPr="00B15902">
        <w:rPr>
          <w:rFonts w:ascii="Helvetica Neue" w:hAnsi="Helvetica Neue" w:cs="Helvetica Neue"/>
          <w:sz w:val="26"/>
          <w:szCs w:val="26"/>
          <w:lang w:val="es-ES_tradnl"/>
        </w:rPr>
        <w:t>hype</w:t>
      </w:r>
      <w:proofErr w:type="spellEnd"/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por un plato.</w:t>
      </w:r>
    </w:p>
    <w:p w14:paraId="3A3909FF" w14:textId="77777777" w:rsidR="00B15902" w:rsidRPr="00B15902" w:rsidRDefault="00B15902" w:rsidP="00B15902">
      <w:pPr>
        <w:pStyle w:val="Prrafodelista"/>
        <w:numPr>
          <w:ilvl w:val="0"/>
          <w:numId w:val="90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B15902">
        <w:rPr>
          <w:rFonts w:ascii="Helvetica Neue" w:hAnsi="Helvetica Neue" w:cs="Helvetica Neue"/>
          <w:b/>
          <w:bCs/>
          <w:sz w:val="26"/>
          <w:szCs w:val="26"/>
          <w:lang w:val="es-ES_tradnl"/>
        </w:rPr>
        <w:t>Promoción flash</w:t>
      </w:r>
      <w:r w:rsidRPr="00B15902">
        <w:rPr>
          <w:rFonts w:ascii="Helvetica Neue" w:hAnsi="Helvetica Neue" w:cs="Helvetica Neue"/>
          <w:sz w:val="26"/>
          <w:szCs w:val="26"/>
          <w:lang w:val="es-ES_tradnl"/>
        </w:rPr>
        <w:t xml:space="preserve"> (reservas con incentivo para entre semana).</w:t>
      </w:r>
    </w:p>
    <w:p w14:paraId="39413E06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</w:p>
    <w:p w14:paraId="4A6F3F5A" w14:textId="77777777" w:rsidR="00B15902" w:rsidRDefault="00B15902" w:rsidP="00B15902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s-ES_tradnl"/>
        </w:rPr>
      </w:pPr>
    </w:p>
    <w:p w14:paraId="16F54379" w14:textId="72D209F5" w:rsidR="00B15902" w:rsidRPr="00B15902" w:rsidRDefault="00B15902" w:rsidP="00B15902">
      <w:pPr>
        <w:pStyle w:val="Ttulo2"/>
        <w:rPr>
          <w:lang w:val="es-ES_tradnl"/>
        </w:rPr>
      </w:pPr>
      <w:bookmarkStart w:id="29" w:name="_Toc206051704"/>
      <w:r w:rsidRPr="00B15902">
        <w:rPr>
          <w:lang w:val="es-ES_tradnl"/>
        </w:rPr>
        <w:t xml:space="preserve">Recomendaciones para Captions y </w:t>
      </w:r>
      <w:r>
        <w:rPr>
          <w:lang w:val="es-ES_tradnl"/>
        </w:rPr>
        <w:t>CTA</w:t>
      </w:r>
      <w:bookmarkEnd w:id="29"/>
    </w:p>
    <w:p w14:paraId="227B2785" w14:textId="77777777" w:rsidR="00B15902" w:rsidRDefault="00B15902" w:rsidP="00B15902">
      <w:pPr>
        <w:numPr>
          <w:ilvl w:val="0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Estilo verbal:</w:t>
      </w:r>
      <w:r>
        <w:rPr>
          <w:rFonts w:ascii="Helvetica Neue" w:hAnsi="Helvetica Neue" w:cs="Helvetica Neue"/>
          <w:sz w:val="26"/>
          <w:szCs w:val="26"/>
          <w:lang w:val="es-ES_tradnl"/>
        </w:rPr>
        <w:t xml:space="preserve"> Fresco, emocional, cercano. Frases cortas y directas.</w:t>
      </w:r>
    </w:p>
    <w:p w14:paraId="69A7DACD" w14:textId="77777777" w:rsidR="00B15902" w:rsidRDefault="00B15902" w:rsidP="00B15902">
      <w:pPr>
        <w:numPr>
          <w:ilvl w:val="0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Incluye siempre:</w:t>
      </w:r>
    </w:p>
    <w:p w14:paraId="6781E13B" w14:textId="77777777" w:rsid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Pregunta para fomentar comentarios.</w:t>
      </w:r>
    </w:p>
    <w:p w14:paraId="7CAA90D0" w14:textId="77777777" w:rsid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t>Invitación a etiquetar a un acompañante.</w:t>
      </w:r>
    </w:p>
    <w:p w14:paraId="3682697C" w14:textId="77777777" w:rsid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sz w:val="26"/>
          <w:szCs w:val="26"/>
          <w:lang w:val="es-ES_tradnl"/>
        </w:rPr>
        <w:lastRenderedPageBreak/>
        <w:t>Llamada clara a la reserva con enlace en bio.</w:t>
      </w:r>
    </w:p>
    <w:p w14:paraId="44157F81" w14:textId="77777777" w:rsidR="00B15902" w:rsidRDefault="00B15902" w:rsidP="00B15902">
      <w:pPr>
        <w:numPr>
          <w:ilvl w:val="0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sz w:val="26"/>
          <w:szCs w:val="26"/>
          <w:lang w:val="es-ES_tradnl"/>
        </w:rPr>
        <w:t>Ejemplos:</w:t>
      </w:r>
    </w:p>
    <w:p w14:paraId="07C96051" w14:textId="77777777" w:rsid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>"No es una pasta más… es LA pasta. ¿Con quién la compartirías?"</w:t>
      </w:r>
    </w:p>
    <w:p w14:paraId="5380BED8" w14:textId="77777777" w:rsid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 xml:space="preserve">"Guarda este </w:t>
      </w:r>
      <w:proofErr w:type="spellStart"/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>reel</w:t>
      </w:r>
      <w:proofErr w:type="spellEnd"/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 xml:space="preserve"> para tu próxima visita a IN </w:t>
      </w:r>
      <w:r>
        <w:rPr>
          <w:rFonts w:ascii="Segoe UI Emoji" w:hAnsi="Segoe UI Emoji" w:cs="Segoe UI Emoji"/>
          <w:sz w:val="26"/>
          <w:szCs w:val="26"/>
          <w:lang w:val="es-ES_tradnl"/>
        </w:rPr>
        <w:t>🍝</w:t>
      </w:r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>"</w:t>
      </w:r>
    </w:p>
    <w:p w14:paraId="66E2D60F" w14:textId="42306D74" w:rsidR="00E01229" w:rsidRPr="00B15902" w:rsidRDefault="00B15902" w:rsidP="00B15902">
      <w:pPr>
        <w:numPr>
          <w:ilvl w:val="1"/>
          <w:numId w:val="91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sz w:val="26"/>
          <w:szCs w:val="26"/>
          <w:lang w:val="es-ES_tradnl"/>
        </w:rPr>
        <w:t>"El plato que hará que tu semana valga la pena. Reserva ya en el link de la bio."</w:t>
      </w:r>
    </w:p>
    <w:p w14:paraId="739E987E" w14:textId="01C266D9" w:rsidR="00B15902" w:rsidRPr="00924D85" w:rsidRDefault="00B15902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30" w:name="_Toc206051705"/>
      <w:r w:rsidRPr="00B15902">
        <w:rPr>
          <w:color w:val="FFFFFF" w:themeColor="background1"/>
          <w:sz w:val="32"/>
          <w:szCs w:val="21"/>
        </w:rPr>
        <w:lastRenderedPageBreak/>
        <w:t>Chefs como Embajadores</w:t>
      </w:r>
      <w:bookmarkEnd w:id="30"/>
    </w:p>
    <w:p w14:paraId="3CE804A2" w14:textId="510B9E61" w:rsidR="00C0464E" w:rsidRPr="00C0464E" w:rsidRDefault="00C0464E" w:rsidP="00C0464E">
      <w:pPr>
        <w:pStyle w:val="Ttulo2"/>
        <w:rPr>
          <w:lang w:val="es-ES_tradnl"/>
        </w:rPr>
      </w:pPr>
      <w:bookmarkStart w:id="31" w:name="_Toc206051706"/>
      <w:r w:rsidRPr="00C0464E">
        <w:rPr>
          <w:lang w:val="es-ES_tradnl"/>
        </w:rPr>
        <w:t>Perfil de cada chef</w:t>
      </w:r>
      <w:bookmarkEnd w:id="31"/>
    </w:p>
    <w:p w14:paraId="1443B350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Donato (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Pizzaiolo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)</w:t>
      </w:r>
    </w:p>
    <w:p w14:paraId="0442AF86" w14:textId="77777777" w:rsidR="00C0464E" w:rsidRPr="00C0464E" w:rsidRDefault="00C0464E" w:rsidP="00C0464E">
      <w:pPr>
        <w:pStyle w:val="Prrafodelista"/>
        <w:numPr>
          <w:ilvl w:val="0"/>
          <w:numId w:val="9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Personalidad: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Divertido, carismático, con un bigote muy italiano y una energía que transmite cercanía.</w:t>
      </w:r>
    </w:p>
    <w:p w14:paraId="0D5468A5" w14:textId="77777777" w:rsidR="00C0464E" w:rsidRPr="00C0464E" w:rsidRDefault="00C0464E" w:rsidP="00C0464E">
      <w:pPr>
        <w:pStyle w:val="Prrafodelista"/>
        <w:numPr>
          <w:ilvl w:val="0"/>
          <w:numId w:val="9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Especialidad: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Pizzas artesanas, masa y técnicas tradicionales con toques innovadores.</w:t>
      </w:r>
    </w:p>
    <w:p w14:paraId="7A3F47EC" w14:textId="77777777" w:rsidR="00C0464E" w:rsidRPr="00C0464E" w:rsidRDefault="00C0464E" w:rsidP="00C0464E">
      <w:pPr>
        <w:pStyle w:val="Prrafodelista"/>
        <w:numPr>
          <w:ilvl w:val="0"/>
          <w:numId w:val="9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Fortalezas en comunicación: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Cercanía con el público, expresividad, facilidad para conectar en cámara.</w:t>
      </w:r>
    </w:p>
    <w:p w14:paraId="68B71B99" w14:textId="77777777" w:rsidR="00C0464E" w:rsidRPr="00C0464E" w:rsidRDefault="00C0464E" w:rsidP="00C0464E">
      <w:pPr>
        <w:pStyle w:val="Prrafodelista"/>
        <w:numPr>
          <w:ilvl w:val="0"/>
          <w:numId w:val="9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Palabra clave: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“Autenticidad con humor”.</w:t>
      </w:r>
    </w:p>
    <w:p w14:paraId="53AAA7F4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</w:p>
    <w:p w14:paraId="54FA20A5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Mario (</w:t>
      </w:r>
      <w:proofErr w:type="gram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Jefe</w:t>
      </w:r>
      <w:proofErr w:type="gram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de Sala)</w:t>
      </w:r>
    </w:p>
    <w:p w14:paraId="1AC32E17" w14:textId="77777777" w:rsidR="00C0464E" w:rsidRPr="00C0464E" w:rsidRDefault="00C0464E" w:rsidP="00C0464E">
      <w:pPr>
        <w:pStyle w:val="Prrafodelista"/>
        <w:numPr>
          <w:ilvl w:val="0"/>
          <w:numId w:val="10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Personalidad: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gram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Formal</w:t>
      </w:r>
      <w:proofErr w:type="gram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pero con un toque de humor inteligente.</w:t>
      </w:r>
    </w:p>
    <w:p w14:paraId="4CCBDB28" w14:textId="77777777" w:rsidR="00C0464E" w:rsidRPr="00C0464E" w:rsidRDefault="00C0464E" w:rsidP="00C0464E">
      <w:pPr>
        <w:pStyle w:val="Prrafodelista"/>
        <w:numPr>
          <w:ilvl w:val="0"/>
          <w:numId w:val="10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Especialidad: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Servicio impecable, recomendaciones de maridaje, experiencia del cliente.</w:t>
      </w:r>
    </w:p>
    <w:p w14:paraId="43A36D37" w14:textId="77777777" w:rsidR="00C0464E" w:rsidRPr="00C0464E" w:rsidRDefault="00C0464E" w:rsidP="00C0464E">
      <w:pPr>
        <w:pStyle w:val="Prrafodelista"/>
        <w:numPr>
          <w:ilvl w:val="0"/>
          <w:numId w:val="10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Fortalezas en comunicación: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Autoridad, credibilidad, elegancia y detalle en la experiencia gastronómica.</w:t>
      </w:r>
    </w:p>
    <w:p w14:paraId="6FA1AF18" w14:textId="77777777" w:rsidR="00C0464E" w:rsidRPr="00C0464E" w:rsidRDefault="00C0464E" w:rsidP="00C0464E">
      <w:pPr>
        <w:pStyle w:val="Prrafodelista"/>
        <w:numPr>
          <w:ilvl w:val="0"/>
          <w:numId w:val="10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Palabra clave: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“Confianza”.</w:t>
      </w:r>
    </w:p>
    <w:p w14:paraId="28C71CF0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</w:p>
    <w:p w14:paraId="79ADE858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Vito (Chef)</w:t>
      </w:r>
    </w:p>
    <w:p w14:paraId="1FB76AE9" w14:textId="77777777" w:rsidR="00C0464E" w:rsidRPr="00C0464E" w:rsidRDefault="00C0464E" w:rsidP="00C0464E">
      <w:pPr>
        <w:pStyle w:val="Prrafodelista"/>
        <w:numPr>
          <w:ilvl w:val="0"/>
          <w:numId w:val="10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Personalidad: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Joven, enérgico, gracioso y algo “loco” en el buen sentido.</w:t>
      </w:r>
    </w:p>
    <w:p w14:paraId="5A8D38B2" w14:textId="77777777" w:rsidR="00C0464E" w:rsidRPr="00C0464E" w:rsidRDefault="00C0464E" w:rsidP="00C0464E">
      <w:pPr>
        <w:pStyle w:val="Prrafodelista"/>
        <w:numPr>
          <w:ilvl w:val="0"/>
          <w:numId w:val="10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Especialidad: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Pastas frescas y combinaciones creativas.</w:t>
      </w:r>
    </w:p>
    <w:p w14:paraId="76C4EC83" w14:textId="77777777" w:rsidR="00C0464E" w:rsidRPr="00C0464E" w:rsidRDefault="00C0464E" w:rsidP="00C0464E">
      <w:pPr>
        <w:pStyle w:val="Prrafodelista"/>
        <w:numPr>
          <w:ilvl w:val="0"/>
          <w:numId w:val="10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Fortalezas en comunicación: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Energía, frescura y capacidad para crear contenido divertido y viral.</w:t>
      </w:r>
    </w:p>
    <w:p w14:paraId="7BB25459" w14:textId="77777777" w:rsidR="00C0464E" w:rsidRPr="00C0464E" w:rsidRDefault="00C0464E" w:rsidP="00C0464E">
      <w:pPr>
        <w:pStyle w:val="Prrafodelista"/>
        <w:numPr>
          <w:ilvl w:val="0"/>
          <w:numId w:val="10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Palabra clave: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“Frescura creativa”.</w:t>
      </w:r>
    </w:p>
    <w:p w14:paraId="035AD6CB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</w:p>
    <w:p w14:paraId="4EEED1FB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Salvo (Chef)</w:t>
      </w:r>
    </w:p>
    <w:p w14:paraId="3AFA78C7" w14:textId="77777777" w:rsidR="00C0464E" w:rsidRPr="00C0464E" w:rsidRDefault="00C0464E" w:rsidP="00C0464E">
      <w:pPr>
        <w:pStyle w:val="Prrafodelista"/>
        <w:numPr>
          <w:ilvl w:val="0"/>
          <w:numId w:val="10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Personalidad: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Profesional, con gusto exquisito; algo más </w:t>
      </w:r>
      <w:proofErr w:type="gram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introvertido</w:t>
      </w:r>
      <w:proofErr w:type="gram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pero con gran presencia.</w:t>
      </w:r>
    </w:p>
    <w:p w14:paraId="35F84807" w14:textId="77777777" w:rsidR="00C0464E" w:rsidRPr="00C0464E" w:rsidRDefault="00C0464E" w:rsidP="00C0464E">
      <w:pPr>
        <w:pStyle w:val="Prrafodelista"/>
        <w:numPr>
          <w:ilvl w:val="0"/>
          <w:numId w:val="10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Especialidad: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Carnes maduradas y platos principales de alto impacto.</w:t>
      </w:r>
    </w:p>
    <w:p w14:paraId="10F0174D" w14:textId="77777777" w:rsidR="00C0464E" w:rsidRPr="00C0464E" w:rsidRDefault="00C0464E" w:rsidP="00C0464E">
      <w:pPr>
        <w:pStyle w:val="Prrafodelista"/>
        <w:numPr>
          <w:ilvl w:val="0"/>
          <w:numId w:val="10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Fortalezas en comunicación: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Imagen aspiracional, precisión en la técnica, atractivo visual de sus elaboraciones.</w:t>
      </w:r>
    </w:p>
    <w:p w14:paraId="65BAA7E2" w14:textId="77777777" w:rsidR="00C0464E" w:rsidRPr="00C0464E" w:rsidRDefault="00C0464E" w:rsidP="00C0464E">
      <w:pPr>
        <w:pStyle w:val="Prrafodelista"/>
        <w:numPr>
          <w:ilvl w:val="0"/>
          <w:numId w:val="10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Palabra clave: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“Perfección elegante”.</w:t>
      </w:r>
    </w:p>
    <w:p w14:paraId="44C76ACF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1595BA5" w14:textId="7DCFCEB1" w:rsidR="00C0464E" w:rsidRPr="00C0464E" w:rsidRDefault="00C0464E" w:rsidP="00C0464E">
      <w:pPr>
        <w:pStyle w:val="Ttulo2"/>
        <w:rPr>
          <w:lang w:val="es-ES_tradnl"/>
        </w:rPr>
      </w:pPr>
      <w:bookmarkStart w:id="32" w:name="_Toc206051707"/>
      <w:r w:rsidRPr="00C0464E">
        <w:rPr>
          <w:lang w:val="es-ES_tradnl"/>
        </w:rPr>
        <w:lastRenderedPageBreak/>
        <w:t>Roles en comunicación</w:t>
      </w:r>
      <w:bookmarkEnd w:id="32"/>
    </w:p>
    <w:p w14:paraId="4C1D979E" w14:textId="77777777" w:rsidR="00C0464E" w:rsidRPr="00C0464E" w:rsidRDefault="00C0464E" w:rsidP="00C0464E">
      <w:pPr>
        <w:pStyle w:val="Prrafodelista"/>
        <w:numPr>
          <w:ilvl w:val="0"/>
          <w:numId w:val="10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Donato: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Embajador de la pizza y la tradición italiana con humor → protagonista en contenido divertido,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reels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de masa y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tips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rápidos.</w:t>
      </w:r>
    </w:p>
    <w:p w14:paraId="264E5799" w14:textId="77777777" w:rsidR="00C0464E" w:rsidRPr="00C0464E" w:rsidRDefault="00C0464E" w:rsidP="00C0464E">
      <w:pPr>
        <w:pStyle w:val="Prrafodelista"/>
        <w:numPr>
          <w:ilvl w:val="0"/>
          <w:numId w:val="10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Mario: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Representante del servicio y maridaje → ideal para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recomendando vinos y platos.</w:t>
      </w:r>
    </w:p>
    <w:p w14:paraId="26836233" w14:textId="77777777" w:rsidR="00C0464E" w:rsidRPr="00C0464E" w:rsidRDefault="00C0464E" w:rsidP="00C0464E">
      <w:pPr>
        <w:pStyle w:val="Prrafodelista"/>
        <w:numPr>
          <w:ilvl w:val="0"/>
          <w:numId w:val="10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Vito: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Creador de momentos virales → retos de cocina, transiciones y vídeos con energía.</w:t>
      </w:r>
    </w:p>
    <w:p w14:paraId="195AFB4C" w14:textId="77777777" w:rsidR="00C0464E" w:rsidRPr="00C0464E" w:rsidRDefault="00C0464E" w:rsidP="00C0464E">
      <w:pPr>
        <w:pStyle w:val="Prrafodelista"/>
        <w:numPr>
          <w:ilvl w:val="0"/>
          <w:numId w:val="10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Salvo: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Imagen aspiracional y técnica → vídeos de cortes de carne, emplatados de alto nivel y detalles gourmet.</w:t>
      </w:r>
    </w:p>
    <w:p w14:paraId="526751FF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60C19719" w14:textId="3D2E9B91" w:rsidR="00C0464E" w:rsidRPr="00C0464E" w:rsidRDefault="00C0464E" w:rsidP="00C0464E">
      <w:pPr>
        <w:pStyle w:val="Ttulo2"/>
        <w:rPr>
          <w:lang w:val="es-ES_tradnl"/>
        </w:rPr>
      </w:pPr>
      <w:bookmarkStart w:id="33" w:name="_Toc206051708"/>
      <w:r w:rsidRPr="00C0464E">
        <w:rPr>
          <w:lang w:val="es-ES_tradnl"/>
        </w:rPr>
        <w:t>Contenido sugerido con ellos</w:t>
      </w:r>
      <w:bookmarkEnd w:id="33"/>
    </w:p>
    <w:p w14:paraId="7DCE96C2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Reels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“Un minuto con…”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cada chef presenta un plato, truco o ingrediente en menos de 60 segundos.</w:t>
      </w:r>
    </w:p>
    <w:p w14:paraId="797A9A44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Retos entre chefs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competiciones amistosas (“¿Quién hace el ravioli más rápido?”).</w:t>
      </w:r>
    </w:p>
    <w:p w14:paraId="6F7D2467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Tips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de cocina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Donato con masas, Vito con pasta, Salvo con carnes, Mario con maridajes.</w:t>
      </w:r>
    </w:p>
    <w:p w14:paraId="2EEA6D71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ASMR gastronómico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corte de carne, amasar, queso rallándose, burbujeo de salsas.</w:t>
      </w:r>
    </w:p>
    <w:p w14:paraId="727562C9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Behind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</w:t>
      </w: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the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</w:t>
      </w: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scenes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momentos naturales en cocina y bromas internas.</w:t>
      </w:r>
    </w:p>
    <w:p w14:paraId="1C5BB7F3" w14:textId="77777777" w:rsidR="00C0464E" w:rsidRPr="00C0464E" w:rsidRDefault="00C0464E" w:rsidP="00C0464E">
      <w:pPr>
        <w:pStyle w:val="Prrafodelista"/>
        <w:numPr>
          <w:ilvl w:val="0"/>
          <w:numId w:val="10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Historias personales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→ anécdotas de cada uno y su relación con la cocina italiana.</w:t>
      </w:r>
    </w:p>
    <w:p w14:paraId="05ACB3BB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4D77C73A" w14:textId="322D7EF7" w:rsidR="00C0464E" w:rsidRPr="00C0464E" w:rsidRDefault="00C0464E" w:rsidP="00C0464E">
      <w:pPr>
        <w:pStyle w:val="Ttulo2"/>
        <w:rPr>
          <w:lang w:val="es-ES_tradnl"/>
        </w:rPr>
      </w:pPr>
      <w:bookmarkStart w:id="34" w:name="_Toc206051709"/>
      <w:r w:rsidRPr="00C0464E">
        <w:rPr>
          <w:lang w:val="es-ES_tradnl"/>
        </w:rPr>
        <w:t>Tono</w:t>
      </w:r>
      <w:bookmarkEnd w:id="34"/>
    </w:p>
    <w:p w14:paraId="0722E20D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Tono:</w:t>
      </w:r>
    </w:p>
    <w:p w14:paraId="6046C85D" w14:textId="77777777" w:rsidR="00C0464E" w:rsidRPr="00C0464E" w:rsidRDefault="00C0464E" w:rsidP="00C0464E">
      <w:pPr>
        <w:pStyle w:val="Prrafodelista"/>
        <w:numPr>
          <w:ilvl w:val="0"/>
          <w:numId w:val="10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Siempre </w:t>
      </w: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emocional y fresco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, con momentos de humor y cercanía.</w:t>
      </w:r>
    </w:p>
    <w:p w14:paraId="1681881B" w14:textId="77777777" w:rsidR="00C0464E" w:rsidRPr="00C0464E" w:rsidRDefault="00C0464E" w:rsidP="00C0464E">
      <w:pPr>
        <w:pStyle w:val="Prrafodelista"/>
        <w:numPr>
          <w:ilvl w:val="0"/>
          <w:numId w:val="10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Respetar el </w:t>
      </w: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carácter individual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de cada </w:t>
      </w:r>
      <w:proofErr w:type="gram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chef</w:t>
      </w:r>
      <w:proofErr w:type="gram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pero con coherencia de marca.</w:t>
      </w:r>
    </w:p>
    <w:p w14:paraId="024F3201" w14:textId="77777777" w:rsidR="00C0464E" w:rsidRPr="00C0464E" w:rsidRDefault="00C0464E" w:rsidP="00C0464E">
      <w:pPr>
        <w:pStyle w:val="Prrafodelista"/>
        <w:numPr>
          <w:ilvl w:val="0"/>
          <w:numId w:val="10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Evitar rigidez: se busca naturalidad y que el público sienta que está entrando en la cocina de IN.</w:t>
      </w:r>
    </w:p>
    <w:p w14:paraId="333DFAB3" w14:textId="77777777" w:rsidR="00C0464E" w:rsidRDefault="00C0464E" w:rsidP="00C0464E">
      <w:pPr>
        <w:rPr>
          <w:lang w:val="es-ES_tradnl"/>
        </w:rPr>
      </w:pPr>
    </w:p>
    <w:p w14:paraId="34F1D793" w14:textId="77777777" w:rsidR="00C0464E" w:rsidRPr="00C0464E" w:rsidRDefault="00C0464E" w:rsidP="00C0464E">
      <w:pPr>
        <w:rPr>
          <w:lang w:val="es-ES_tradnl"/>
        </w:rPr>
      </w:pPr>
    </w:p>
    <w:p w14:paraId="424746DF" w14:textId="07268AD9" w:rsidR="00B15902" w:rsidRPr="00924D85" w:rsidRDefault="00C0464E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35" w:name="_Toc206051710"/>
      <w:r w:rsidRPr="00C0464E">
        <w:rPr>
          <w:color w:val="FFFFFF" w:themeColor="background1"/>
          <w:sz w:val="32"/>
          <w:szCs w:val="21"/>
        </w:rPr>
        <w:lastRenderedPageBreak/>
        <w:t>Estrategia Visual</w:t>
      </w:r>
      <w:bookmarkEnd w:id="35"/>
      <w:r w:rsidRPr="00C0464E">
        <w:rPr>
          <w:color w:val="FFFFFF" w:themeColor="background1"/>
          <w:sz w:val="32"/>
          <w:szCs w:val="21"/>
        </w:rPr>
        <w:t xml:space="preserve"> </w:t>
      </w:r>
    </w:p>
    <w:p w14:paraId="662BBD29" w14:textId="33678F49" w:rsidR="00C0464E" w:rsidRPr="00C0464E" w:rsidRDefault="00C0464E" w:rsidP="00C0464E">
      <w:pPr>
        <w:pStyle w:val="Ttulo2"/>
        <w:rPr>
          <w:lang w:val="es-ES_tradnl"/>
        </w:rPr>
      </w:pPr>
      <w:bookmarkStart w:id="36" w:name="_Toc206051711"/>
      <w:r w:rsidRPr="00C0464E">
        <w:rPr>
          <w:lang w:val="es-ES_tradnl"/>
        </w:rPr>
        <w:t>Paleta de colores y filtros</w:t>
      </w:r>
      <w:bookmarkEnd w:id="36"/>
    </w:p>
    <w:p w14:paraId="4B444AB5" w14:textId="77777777" w:rsid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Colores principales (identidad de marca):</w:t>
      </w:r>
    </w:p>
    <w:p w14:paraId="15F2D5E7" w14:textId="77777777" w:rsidR="00C0464E" w:rsidRPr="00C0464E" w:rsidRDefault="00C0464E" w:rsidP="00C0464E">
      <w:pPr>
        <w:pStyle w:val="Prrafodelista"/>
        <w:numPr>
          <w:ilvl w:val="0"/>
          <w:numId w:val="11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Rojo intenso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(#B22222) → referencia a Italia, pasión y gastronomía.</w:t>
      </w:r>
    </w:p>
    <w:p w14:paraId="2004B1B9" w14:textId="77777777" w:rsidR="00C0464E" w:rsidRPr="00C0464E" w:rsidRDefault="00C0464E" w:rsidP="00C0464E">
      <w:pPr>
        <w:pStyle w:val="Prrafodelista"/>
        <w:numPr>
          <w:ilvl w:val="0"/>
          <w:numId w:val="11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Verde albahaca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(#2E8B57) → frescura, ingredientes naturales.</w:t>
      </w:r>
    </w:p>
    <w:p w14:paraId="6F22BF86" w14:textId="77777777" w:rsidR="00C0464E" w:rsidRPr="00C0464E" w:rsidRDefault="00C0464E" w:rsidP="00C0464E">
      <w:pPr>
        <w:pStyle w:val="Prrafodelista"/>
        <w:numPr>
          <w:ilvl w:val="0"/>
          <w:numId w:val="11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Blanco crema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(#FAF3E0) → limpieza, luz, elegancia.</w:t>
      </w:r>
    </w:p>
    <w:p w14:paraId="231A7629" w14:textId="77777777" w:rsidR="00C0464E" w:rsidRPr="00C0464E" w:rsidRDefault="00C0464E" w:rsidP="00C0464E">
      <w:pPr>
        <w:pStyle w:val="Prrafodelista"/>
        <w:numPr>
          <w:ilvl w:val="0"/>
          <w:numId w:val="113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Amarillo parmesano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(#FFD369) → calidez y alegría.</w:t>
      </w:r>
    </w:p>
    <w:p w14:paraId="78BD90B5" w14:textId="77777777" w:rsidR="00C0464E" w:rsidRPr="00C0464E" w:rsidRDefault="00C0464E" w:rsidP="00C0464E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4933CDBF" w14:textId="77777777" w:rsid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Colores secundarios de apoyo:</w:t>
      </w:r>
    </w:p>
    <w:p w14:paraId="636903D5" w14:textId="77777777" w:rsidR="00C0464E" w:rsidRPr="00C0464E" w:rsidRDefault="00C0464E" w:rsidP="00C0464E">
      <w:pPr>
        <w:pStyle w:val="Prrafodelista"/>
        <w:numPr>
          <w:ilvl w:val="0"/>
          <w:numId w:val="11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Negro carbón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(#1C1C1C) → contraste y sofisticación.</w:t>
      </w:r>
    </w:p>
    <w:p w14:paraId="4EC4EE5A" w14:textId="77777777" w:rsidR="00C0464E" w:rsidRPr="00C0464E" w:rsidRDefault="00C0464E" w:rsidP="00C0464E">
      <w:pPr>
        <w:pStyle w:val="Prrafodelista"/>
        <w:numPr>
          <w:ilvl w:val="0"/>
          <w:numId w:val="11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Gris suave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(#E5E5E5) → neutralidad y armonía visual.</w:t>
      </w:r>
    </w:p>
    <w:p w14:paraId="4ABB093B" w14:textId="77777777" w:rsidR="00C0464E" w:rsidRPr="00C0464E" w:rsidRDefault="00C0464E" w:rsidP="00C0464E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3F8C2B7" w14:textId="77777777" w:rsid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Filtros y retoque:</w:t>
      </w:r>
    </w:p>
    <w:p w14:paraId="2952E663" w14:textId="77777777" w:rsidR="00C0464E" w:rsidRPr="00C0464E" w:rsidRDefault="00C0464E" w:rsidP="00C0464E">
      <w:pPr>
        <w:pStyle w:val="Prrafodelista"/>
        <w:numPr>
          <w:ilvl w:val="0"/>
          <w:numId w:val="11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Ajuste de luz cálida para transmitir ambiente mediterráneo.</w:t>
      </w:r>
    </w:p>
    <w:p w14:paraId="6C5D19D6" w14:textId="77777777" w:rsidR="00C0464E" w:rsidRPr="00C0464E" w:rsidRDefault="00C0464E" w:rsidP="00C0464E">
      <w:pPr>
        <w:pStyle w:val="Prrafodelista"/>
        <w:numPr>
          <w:ilvl w:val="0"/>
          <w:numId w:val="11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Saturación ligera para resaltar los colores de los platos.</w:t>
      </w:r>
    </w:p>
    <w:p w14:paraId="4AB51795" w14:textId="77777777" w:rsidR="00C0464E" w:rsidRPr="00C0464E" w:rsidRDefault="00C0464E" w:rsidP="00C0464E">
      <w:pPr>
        <w:pStyle w:val="Prrafodelista"/>
        <w:numPr>
          <w:ilvl w:val="0"/>
          <w:numId w:val="11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Contraste medio-alto para dar profundidad a ingredientes y texturas.</w:t>
      </w:r>
    </w:p>
    <w:p w14:paraId="20569E40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C0AA88A" w14:textId="4030121A" w:rsidR="00C0464E" w:rsidRPr="00C0464E" w:rsidRDefault="00C0464E" w:rsidP="00C0464E">
      <w:pPr>
        <w:pStyle w:val="Ttulo2"/>
        <w:rPr>
          <w:lang w:val="es-ES_tradnl"/>
        </w:rPr>
      </w:pPr>
      <w:bookmarkStart w:id="37" w:name="_Toc206051712"/>
      <w:r w:rsidRPr="00C0464E">
        <w:rPr>
          <w:lang w:val="es-ES_tradnl"/>
        </w:rPr>
        <w:t>Estilo visual general</w:t>
      </w:r>
      <w:bookmarkEnd w:id="37"/>
    </w:p>
    <w:p w14:paraId="0D84D5F7" w14:textId="77777777" w:rsidR="00C0464E" w:rsidRDefault="00C0464E" w:rsidP="00C0464E">
      <w:pPr>
        <w:pStyle w:val="Prrafodelista"/>
        <w:numPr>
          <w:ilvl w:val="0"/>
          <w:numId w:val="11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Look &amp; </w:t>
      </w: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Feel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Colorido, fresco, luminoso, apetecible y con protagonismo absoluto de los platos.</w:t>
      </w:r>
    </w:p>
    <w:p w14:paraId="40648AD4" w14:textId="77777777" w:rsidR="00C0464E" w:rsidRPr="00C0464E" w:rsidRDefault="00C0464E" w:rsidP="00C0464E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C111C07" w14:textId="77777777" w:rsidR="00C0464E" w:rsidRDefault="00C0464E" w:rsidP="00C0464E">
      <w:pPr>
        <w:pStyle w:val="Prrafodelista"/>
        <w:numPr>
          <w:ilvl w:val="0"/>
          <w:numId w:val="11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Iluminación: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Luz natural siempre que sea posible. Si es artificial, temperatura cálida (3.000K).</w:t>
      </w:r>
    </w:p>
    <w:p w14:paraId="569B5AE5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76D1454" w14:textId="77777777" w:rsidR="00C0464E" w:rsidRDefault="00C0464E" w:rsidP="00C0464E">
      <w:pPr>
        <w:pStyle w:val="Prrafodelista"/>
        <w:numPr>
          <w:ilvl w:val="0"/>
          <w:numId w:val="11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Composición: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Primeros planos de comida (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food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porn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), tomas cenitales para mostrar mesas completas y planos detalle de ingredientes.</w:t>
      </w:r>
    </w:p>
    <w:p w14:paraId="0FCAD182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2EB1C7EA" w14:textId="77777777" w:rsidR="00C0464E" w:rsidRPr="00C0464E" w:rsidRDefault="00C0464E" w:rsidP="00C0464E">
      <w:pPr>
        <w:pStyle w:val="Prrafodelista"/>
        <w:numPr>
          <w:ilvl w:val="0"/>
          <w:numId w:val="11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Regla del 70/30: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70% contenido gastronómico, 30%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lifestyle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, chefs y cultura italiana.</w:t>
      </w:r>
    </w:p>
    <w:p w14:paraId="754F16F9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6314CC8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5C5B9E73" w14:textId="3175E443" w:rsidR="00C0464E" w:rsidRPr="00C0464E" w:rsidRDefault="00C0464E" w:rsidP="00C0464E">
      <w:pPr>
        <w:pStyle w:val="Ttulo2"/>
        <w:rPr>
          <w:lang w:val="es-ES_tradnl"/>
        </w:rPr>
      </w:pPr>
      <w:bookmarkStart w:id="38" w:name="_Toc206051713"/>
      <w:r w:rsidRPr="00C0464E">
        <w:rPr>
          <w:lang w:val="es-ES_tradnl"/>
        </w:rPr>
        <w:lastRenderedPageBreak/>
        <w:t>Tipografías y diseño de posts</w:t>
      </w:r>
      <w:bookmarkEnd w:id="38"/>
    </w:p>
    <w:p w14:paraId="75FEAB7B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Tipografía principal: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Sans </w:t>
      </w:r>
      <w:proofErr w:type="spellStart"/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>serif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moderna y redondeada (ej. </w:t>
      </w: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Montserrat Bold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para titulares).</w:t>
      </w:r>
    </w:p>
    <w:p w14:paraId="460587BE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Tipografía secundaria:</w:t>
      </w:r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Serif elegante y ligera (ej. </w:t>
      </w: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Playfair</w:t>
      </w:r>
      <w:proofErr w:type="spellEnd"/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 xml:space="preserve"> </w:t>
      </w:r>
      <w:proofErr w:type="spellStart"/>
      <w:r w:rsidRPr="00C0464E">
        <w:rPr>
          <w:rFonts w:ascii="AppleSystemUIFont" w:hAnsi="AppleSystemUIFont" w:cs="AppleSystemUIFont"/>
          <w:b/>
          <w:bCs/>
          <w:sz w:val="26"/>
          <w:szCs w:val="26"/>
          <w:highlight w:val="yellow"/>
          <w:lang w:val="es-ES_tradnl"/>
        </w:rPr>
        <w:t>Display</w:t>
      </w:r>
      <w:proofErr w:type="spellEnd"/>
      <w:r w:rsidRPr="00C0464E">
        <w:rPr>
          <w:rFonts w:ascii="AppleSystemUIFont" w:hAnsi="AppleSystemUIFont" w:cs="AppleSystemUIFont"/>
          <w:sz w:val="26"/>
          <w:szCs w:val="26"/>
          <w:highlight w:val="yellow"/>
          <w:lang w:val="es-ES_tradnl"/>
        </w:rPr>
        <w:t xml:space="preserve"> para frases inspiradoras).</w:t>
      </w:r>
    </w:p>
    <w:p w14:paraId="5D3559D1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Uso en posts:</w:t>
      </w:r>
    </w:p>
    <w:p w14:paraId="62C37FF0" w14:textId="77777777" w:rsidR="00C0464E" w:rsidRPr="00C0464E" w:rsidRDefault="00C0464E" w:rsidP="00C0464E">
      <w:pPr>
        <w:pStyle w:val="Prrafodelista"/>
        <w:numPr>
          <w:ilvl w:val="0"/>
          <w:numId w:val="11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Titulares cortos y potentes en mayúsculas.</w:t>
      </w:r>
    </w:p>
    <w:p w14:paraId="0110124D" w14:textId="77777777" w:rsidR="00C0464E" w:rsidRPr="00C0464E" w:rsidRDefault="00C0464E" w:rsidP="00C0464E">
      <w:pPr>
        <w:pStyle w:val="Prrafodelista"/>
        <w:numPr>
          <w:ilvl w:val="0"/>
          <w:numId w:val="11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Uso moderado de texto sobre imágenes para no restar protagonismo al plato.</w:t>
      </w:r>
    </w:p>
    <w:p w14:paraId="609ACDF7" w14:textId="77777777" w:rsidR="00C0464E" w:rsidRPr="00C0464E" w:rsidRDefault="00C0464E" w:rsidP="00C0464E">
      <w:pPr>
        <w:pStyle w:val="Prrafodelista"/>
        <w:numPr>
          <w:ilvl w:val="0"/>
          <w:numId w:val="11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Colores de texto siempre contrastados (blanco sobre fondo oscuro, negro sobre claro).</w:t>
      </w:r>
    </w:p>
    <w:p w14:paraId="2DDC6D33" w14:textId="77777777" w:rsidR="00C0464E" w:rsidRDefault="00C0464E" w:rsidP="00C046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D7506B4" w14:textId="5015CB4E" w:rsidR="00C0464E" w:rsidRPr="00C0464E" w:rsidRDefault="00C0464E" w:rsidP="00C0464E">
      <w:pPr>
        <w:pStyle w:val="Ttulo2"/>
        <w:rPr>
          <w:lang w:val="es-ES_tradnl"/>
        </w:rPr>
      </w:pPr>
      <w:bookmarkStart w:id="39" w:name="_Toc206051714"/>
      <w:r w:rsidRPr="00C0464E">
        <w:rPr>
          <w:lang w:val="es-ES_tradnl"/>
        </w:rPr>
        <w:t>Identidad de portadas de reels</w:t>
      </w:r>
      <w:bookmarkEnd w:id="39"/>
    </w:p>
    <w:p w14:paraId="4DA5BA5A" w14:textId="77777777" w:rsid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Objetivo: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Que cada portada sea reconocible como parte de IN a simple vista.</w:t>
      </w:r>
    </w:p>
    <w:p w14:paraId="7771375A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69EAF75E" w14:textId="77777777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Formato:</w:t>
      </w: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 xml:space="preserve"> Imagen vertical con:</w:t>
      </w:r>
    </w:p>
    <w:p w14:paraId="7620C7D5" w14:textId="77777777" w:rsidR="00C0464E" w:rsidRP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Foto limpia y de alta calidad del plato o chef protagonista.</w:t>
      </w:r>
    </w:p>
    <w:p w14:paraId="629F2BCA" w14:textId="77777777" w:rsidR="00C0464E" w:rsidRP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Marco fino en rojo o verde albahaca para consistencia visual.</w:t>
      </w:r>
    </w:p>
    <w:p w14:paraId="0F5FD680" w14:textId="77777777" w:rsid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Título corto y atractivo en tipografía Montserrat Bold (máx. 4 palabras).</w:t>
      </w:r>
    </w:p>
    <w:p w14:paraId="7D1FE024" w14:textId="3DA2D404" w:rsidR="00C0464E" w:rsidRPr="00C0464E" w:rsidRDefault="00F12E20" w:rsidP="00C0464E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</w:p>
    <w:p w14:paraId="45C4662F" w14:textId="326EAF7C" w:rsidR="00C0464E" w:rsidRPr="00C0464E" w:rsidRDefault="00C0464E" w:rsidP="00C0464E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Ejemplo:</w:t>
      </w:r>
    </w:p>
    <w:p w14:paraId="32160134" w14:textId="77777777" w:rsidR="00C0464E" w:rsidRP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“Explosión Carbonara”</w:t>
      </w:r>
    </w:p>
    <w:p w14:paraId="1138FC6A" w14:textId="77777777" w:rsidR="00C0464E" w:rsidRP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“El Corte Perfecto”</w:t>
      </w:r>
    </w:p>
    <w:p w14:paraId="52381DC9" w14:textId="77777777" w:rsidR="00C0464E" w:rsidRPr="00C0464E" w:rsidRDefault="00C0464E" w:rsidP="00C0464E">
      <w:pPr>
        <w:pStyle w:val="Prrafodelista"/>
        <w:numPr>
          <w:ilvl w:val="0"/>
          <w:numId w:val="11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C0464E">
        <w:rPr>
          <w:rFonts w:ascii="AppleSystemUIFont" w:hAnsi="AppleSystemUIFont" w:cs="AppleSystemUIFont"/>
          <w:sz w:val="26"/>
          <w:szCs w:val="26"/>
          <w:lang w:val="es-ES_tradnl"/>
        </w:rPr>
        <w:t>“Secreto de Donato”</w:t>
      </w:r>
    </w:p>
    <w:p w14:paraId="4DDB9976" w14:textId="77777777" w:rsidR="00C0464E" w:rsidRDefault="00C0464E" w:rsidP="00C0464E">
      <w:pPr>
        <w:rPr>
          <w:lang w:val="es-ES_tradnl"/>
        </w:rPr>
      </w:pPr>
    </w:p>
    <w:p w14:paraId="0D1127AD" w14:textId="77777777" w:rsidR="00C0464E" w:rsidRPr="00C0464E" w:rsidRDefault="00C0464E" w:rsidP="00C0464E">
      <w:pPr>
        <w:rPr>
          <w:lang w:val="es-ES_tradnl"/>
        </w:rPr>
      </w:pPr>
    </w:p>
    <w:p w14:paraId="7666ACCE" w14:textId="5324791A" w:rsidR="00B15902" w:rsidRPr="00924D85" w:rsidRDefault="00F45D16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40" w:name="_Toc206051715"/>
      <w:r w:rsidRPr="00F45D16">
        <w:rPr>
          <w:color w:val="FFFFFF" w:themeColor="background1"/>
          <w:sz w:val="32"/>
          <w:szCs w:val="21"/>
        </w:rPr>
        <w:lastRenderedPageBreak/>
        <w:t>Destacados de Stories</w:t>
      </w:r>
      <w:bookmarkEnd w:id="40"/>
    </w:p>
    <w:p w14:paraId="1DA0CD92" w14:textId="3A4D3EAB" w:rsidR="00F45D16" w:rsidRPr="00F45D16" w:rsidRDefault="00F45D16" w:rsidP="00F45D16">
      <w:pPr>
        <w:pStyle w:val="Ttulo2"/>
        <w:rPr>
          <w:lang w:val="es-ES_tradnl"/>
        </w:rPr>
      </w:pPr>
      <w:bookmarkStart w:id="41" w:name="_Toc206051716"/>
      <w:r w:rsidRPr="00F45D16">
        <w:rPr>
          <w:lang w:val="es-ES_tradnl"/>
        </w:rPr>
        <w:t>Organización y diseño de portadas</w:t>
      </w:r>
      <w:bookmarkEnd w:id="41"/>
    </w:p>
    <w:p w14:paraId="0A33453C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Estilo visual coherente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con la identidad de marca definida en el punto 8.</w:t>
      </w:r>
    </w:p>
    <w:p w14:paraId="6BF3CD23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Formato y tamaño:</w:t>
      </w:r>
    </w:p>
    <w:p w14:paraId="0311965A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Iconos minimalistas sobre fondo de color sólido (rojo intenso, verde albahaca o blanco crema según categoría).</w:t>
      </w:r>
    </w:p>
    <w:p w14:paraId="54C1BE0E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Tipografía Montserrat Bold para títulos, en mayúsculas y máximo 1-2 palabras.</w:t>
      </w:r>
    </w:p>
    <w:p w14:paraId="27A5043E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Consistencia: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Todas las portadas deben seguir el mismo diseño y espaciado para transmitir orden y profesionalidad.</w:t>
      </w:r>
    </w:p>
    <w:p w14:paraId="00A09140" w14:textId="77777777" w:rsidR="00F45D16" w:rsidRPr="00F45D16" w:rsidRDefault="00F45D16" w:rsidP="00F45D16">
      <w:pPr>
        <w:pStyle w:val="Prrafodelista"/>
        <w:numPr>
          <w:ilvl w:val="0"/>
          <w:numId w:val="11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Tono visual: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Fresco, atractivo y gastronómico. Los iconos deben hacer referencia clara a la sección (ej. tenedor para Carta, cuchillo de chef para Chefs).</w:t>
      </w:r>
    </w:p>
    <w:p w14:paraId="2AF0E5BF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7AE25A9" w14:textId="6F97F245" w:rsidR="00F45D16" w:rsidRPr="00F45D16" w:rsidRDefault="00F45D16" w:rsidP="00F45D16">
      <w:pPr>
        <w:pStyle w:val="Ttulo2"/>
        <w:rPr>
          <w:lang w:val="es-ES_tradnl"/>
        </w:rPr>
      </w:pPr>
      <w:bookmarkStart w:id="42" w:name="_Toc206051717"/>
      <w:r w:rsidRPr="00F45D16">
        <w:rPr>
          <w:lang w:val="es-ES_tradnl"/>
        </w:rPr>
        <w:t>Secciones sugeridas</w:t>
      </w:r>
      <w:bookmarkEnd w:id="42"/>
    </w:p>
    <w:p w14:paraId="4F6D4903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Carta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Fotos y vídeos de los platos actuales, con aviso de cambios de temporada.</w:t>
      </w:r>
    </w:p>
    <w:p w14:paraId="2E96E09E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Chefs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Clips de Donato, Mario, Vito y Salvo en acción,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tips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y momentos divertidos.</w:t>
      </w:r>
    </w:p>
    <w:p w14:paraId="6D33CFC8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Opiniones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Capturas y vídeos de clientes hablando bien de IN.</w:t>
      </w:r>
    </w:p>
    <w:p w14:paraId="77B7294F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Pasta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Preparaciones, tipos de pasta, emplatados y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tips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de cocina italiana.</w:t>
      </w:r>
    </w:p>
    <w:p w14:paraId="48B8AD11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Carne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Cortes, maduraciones, preparación y servicio de carnes premium.</w:t>
      </w:r>
    </w:p>
    <w:p w14:paraId="6FD43845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Eventos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Jornadas especiales, cambios de carta, colaboraciones.</w:t>
      </w:r>
    </w:p>
    <w:p w14:paraId="3B7F99C4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Reserva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Información rápida para reservar por DM o link directo.</w:t>
      </w:r>
    </w:p>
    <w:p w14:paraId="293AC0DB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Postres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Especial foco en la Bomba de Pistacho y creaciones nuevas.</w:t>
      </w:r>
    </w:p>
    <w:p w14:paraId="4E05646E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Italia IN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Cultura, curiosidades y viajes gastronómicos de inspiración.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</w:p>
    <w:p w14:paraId="3FEAA5C1" w14:textId="77777777" w:rsidR="00F45D16" w:rsidRPr="00F45D16" w:rsidRDefault="00F45D16" w:rsidP="00F45D16">
      <w:pPr>
        <w:pStyle w:val="Prrafodelista"/>
        <w:numPr>
          <w:ilvl w:val="0"/>
          <w:numId w:val="11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Behind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→ Detrás de cámaras y momentos del equipo.</w:t>
      </w:r>
    </w:p>
    <w:p w14:paraId="64D6C06C" w14:textId="77777777" w:rsidR="00F45D16" w:rsidRPr="00F45D16" w:rsidRDefault="00F45D16" w:rsidP="00F45D16">
      <w:pPr>
        <w:rPr>
          <w:lang w:val="es-ES_tradnl"/>
        </w:rPr>
      </w:pPr>
    </w:p>
    <w:p w14:paraId="6FAF7268" w14:textId="10FC1AB9" w:rsidR="00B15902" w:rsidRPr="00924D85" w:rsidRDefault="00F45D16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43" w:name="_Toc206051718"/>
      <w:r w:rsidRPr="00F45D16">
        <w:rPr>
          <w:color w:val="FFFFFF" w:themeColor="background1"/>
          <w:sz w:val="32"/>
          <w:szCs w:val="21"/>
        </w:rPr>
        <w:lastRenderedPageBreak/>
        <w:t>Lanzamiento Post-Verano</w:t>
      </w:r>
      <w:bookmarkEnd w:id="43"/>
    </w:p>
    <w:p w14:paraId="65F7CD87" w14:textId="527174C7" w:rsidR="00F45D16" w:rsidRPr="00F45D16" w:rsidRDefault="00F45D16" w:rsidP="00F45D16">
      <w:pPr>
        <w:pStyle w:val="Ttulo2"/>
        <w:rPr>
          <w:lang w:val="es-ES_tradnl"/>
        </w:rPr>
      </w:pPr>
      <w:bookmarkStart w:id="44" w:name="_Toc206051719"/>
      <w:r w:rsidRPr="00F45D16">
        <w:rPr>
          <w:lang w:val="es-ES_tradnl"/>
        </w:rPr>
        <w:t>Campaña de reactivación: Idea Principal</w:t>
      </w:r>
      <w:bookmarkEnd w:id="44"/>
    </w:p>
    <w:p w14:paraId="5943ED06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Nombre de campaña: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"La Italia que no esperabas… está de vuelta"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Objetivo: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Recuperar el flujo de reservas tras las vacaciones y aumentar la afluencia en comidas y cenas entre semana.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Concepto: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Mostrar que IN vuelve más fresco, creativo y sorprendente que nunca, con platos nuevos, chefs inspirados y un ambiente perfecto para reencontrarse después del verano.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Tono: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Fresco, dinámico y emocional, con un punto de humor y cercanía.</w:t>
      </w:r>
    </w:p>
    <w:p w14:paraId="1DE8E6CF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Mensaje clave: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"El verano se acaba, pero la mejor parte empieza ahora: nuevos sabores, la carne más jugosa y pasta que te hará olvidar la playa. La Italia que no esperabas… está de vuelta”</w:t>
      </w:r>
    </w:p>
    <w:p w14:paraId="0AEB4EB2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4F3E0602" w14:textId="7A02E197" w:rsidR="00F45D16" w:rsidRPr="00F45D16" w:rsidRDefault="00F45D16" w:rsidP="00F45D16">
      <w:pPr>
        <w:pStyle w:val="Ttulo2"/>
        <w:rPr>
          <w:lang w:val="es-ES_tradnl"/>
        </w:rPr>
      </w:pPr>
      <w:bookmarkStart w:id="45" w:name="_Toc206051720"/>
      <w:r w:rsidRPr="00F45D16">
        <w:rPr>
          <w:lang w:val="es-ES_tradnl"/>
        </w:rPr>
        <w:t>Guion y concepto para video de relanzamiento</w:t>
      </w:r>
      <w:bookmarkEnd w:id="45"/>
    </w:p>
    <w:p w14:paraId="5D32AFCE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Formato: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Reel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principal de 20-25 segundos.</w:t>
      </w:r>
      <w:r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Estilo: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Edición rápida, música italiana moderna (con ritmo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upbeat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>), transiciones limpias.</w:t>
      </w:r>
    </w:p>
    <w:p w14:paraId="7C8F4D52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Guion secuencial:</w:t>
      </w:r>
    </w:p>
    <w:p w14:paraId="20963AAD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[0-3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Imagen de la puerta cerrada con cartel de “Volvemos” → cambio rápido a plano de Donato sonriendo y diciendo: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 xml:space="preserve">"Ci </w:t>
      </w:r>
      <w:proofErr w:type="spellStart"/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siamo</w:t>
      </w:r>
      <w:proofErr w:type="spellEnd"/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!"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4C2948A8" w14:textId="77777777" w:rsidR="00F45D16" w:rsidRDefault="00F45D16" w:rsidP="00F45D16">
      <w:pPr>
        <w:autoSpaceDE w:val="0"/>
        <w:autoSpaceDN w:val="0"/>
        <w:adjustRightInd w:val="0"/>
        <w:spacing w:after="0"/>
        <w:ind w:left="72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E55CA4D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[3-6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Planos cortos de las manos cortando carne madurada, pasta fresca cayendo en cámara lenta, y la Bomba de Pistacho siendo servida.</w:t>
      </w:r>
    </w:p>
    <w:p w14:paraId="3AB4AFA6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C3EC270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[6-10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Mario sirviendo vino con guiño a cámara, Vito probando salsa con cara de aprobación, Salvo emplatando con precisión.</w:t>
      </w:r>
    </w:p>
    <w:p w14:paraId="38D25D5B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EB6340F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[10-15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Texto en pantalla: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"Nuevos sabores, misma pasión"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24AC52AC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EF7D02E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[15-20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Gente brindando en mesa, risas y planos del local lleno.</w:t>
      </w:r>
    </w:p>
    <w:p w14:paraId="1AFEE087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3FA5F6A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[20-23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Texto final: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"La Italia que no esperabas ha vuelto"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2738E31B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72B0BCC" w14:textId="77777777" w:rsidR="00F45D16" w:rsidRDefault="00F45D16" w:rsidP="00F45D16">
      <w:pPr>
        <w:numPr>
          <w:ilvl w:val="0"/>
          <w:numId w:val="124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[23-25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]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— Logo IN + llamada a la acción: </w:t>
      </w:r>
      <w:r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"Reserva ya"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con link en bio.</w:t>
      </w:r>
    </w:p>
    <w:p w14:paraId="097063FC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8C674D6" w14:textId="5BD78AA0" w:rsidR="00F45D16" w:rsidRPr="00F45D16" w:rsidRDefault="00F45D16" w:rsidP="00F45D16">
      <w:pPr>
        <w:pStyle w:val="Ttulo2"/>
        <w:rPr>
          <w:lang w:val="es-ES_tradnl"/>
        </w:rPr>
      </w:pPr>
      <w:bookmarkStart w:id="46" w:name="_Toc206051721"/>
      <w:r w:rsidRPr="00F45D16">
        <w:rPr>
          <w:lang w:val="es-ES_tradnl"/>
        </w:rPr>
        <w:lastRenderedPageBreak/>
        <w:t>Reels de teaser previos</w:t>
      </w:r>
      <w:bookmarkEnd w:id="46"/>
    </w:p>
    <w:p w14:paraId="479526C5" w14:textId="77777777" w:rsidR="00F45D16" w:rsidRDefault="00F45D16" w:rsidP="00F45D16">
      <w:pPr>
        <w:pStyle w:val="Prrafodelista"/>
        <w:numPr>
          <w:ilvl w:val="0"/>
          <w:numId w:val="12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Close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-up de cuchillo cortando una carne madurada → texto: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"Listos para lo que viene?"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75D2A620" w14:textId="77777777" w:rsidR="00F45D16" w:rsidRPr="00F45D16" w:rsidRDefault="00F45D16" w:rsidP="00F45D16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3FFD1DAC" w14:textId="77777777" w:rsidR="00F45D16" w:rsidRDefault="00F45D16" w:rsidP="00F45D16">
      <w:pPr>
        <w:pStyle w:val="Prrafodelista"/>
        <w:numPr>
          <w:ilvl w:val="0"/>
          <w:numId w:val="12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Mano echando queso sobre pasta → texto: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"La espera ha “terminado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758C8DA0" w14:textId="77777777" w:rsidR="00F45D16" w:rsidRP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6C681B9C" w14:textId="77777777" w:rsidR="00F45D16" w:rsidRDefault="00F45D16" w:rsidP="00F45D16">
      <w:pPr>
        <w:pStyle w:val="Prrafodelista"/>
        <w:numPr>
          <w:ilvl w:val="0"/>
          <w:numId w:val="12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Donato mirando a cámara y diciendo: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 xml:space="preserve">"Vi </w:t>
      </w:r>
      <w:proofErr w:type="spellStart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aspettiamo</w:t>
      </w:r>
      <w:proofErr w:type="spellEnd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con música y corte final al logo.</w:t>
      </w:r>
    </w:p>
    <w:p w14:paraId="2DF78CDE" w14:textId="77777777" w:rsidR="00F45D16" w:rsidRP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0F81E7D" w14:textId="10C70556" w:rsidR="00F45D16" w:rsidRPr="00F45D16" w:rsidRDefault="00F45D16" w:rsidP="00F45D16">
      <w:pPr>
        <w:pStyle w:val="Prrafodelista"/>
        <w:numPr>
          <w:ilvl w:val="0"/>
          <w:numId w:val="12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Zoom a la Bomba de Pistacho.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Solo un segundo del corte → corte abrupto antes de mostrar el interior → texto: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"Muy pronto"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79B6941F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6C5D6D0F" w14:textId="3994F8B3" w:rsidR="00F45D16" w:rsidRPr="00F45D16" w:rsidRDefault="00F45D16" w:rsidP="00F45D16">
      <w:pPr>
        <w:pStyle w:val="Ttulo2"/>
        <w:rPr>
          <w:lang w:val="es-ES_tradnl"/>
        </w:rPr>
      </w:pPr>
      <w:bookmarkStart w:id="47" w:name="_Toc206051722"/>
      <w:r w:rsidRPr="00F45D16">
        <w:rPr>
          <w:lang w:val="es-ES_tradnl"/>
        </w:rPr>
        <w:t>Dinámicas especiales para reenganchar a seguidores</w:t>
      </w:r>
      <w:bookmarkEnd w:id="47"/>
    </w:p>
    <w:p w14:paraId="572DC5C5" w14:textId="77777777" w:rsidR="00F45D16" w:rsidRDefault="00F45D16" w:rsidP="00F45D16">
      <w:pPr>
        <w:pStyle w:val="Prrafodelista"/>
        <w:numPr>
          <w:ilvl w:val="0"/>
          <w:numId w:val="12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Concurso Express “Vuelve IN”: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Sorteo de una cena para dos entre quienes comenten en el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reel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de relanzamiento con su plato favorito de IN.</w:t>
      </w:r>
    </w:p>
    <w:p w14:paraId="5D55BE46" w14:textId="77777777" w:rsidR="00F45D16" w:rsidRPr="00F45D16" w:rsidRDefault="00F45D16" w:rsidP="00F45D16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1208F102" w14:textId="77777777" w:rsidR="00F45D16" w:rsidRDefault="00F45D16" w:rsidP="00F45D16">
      <w:pPr>
        <w:pStyle w:val="Prrafodelista"/>
        <w:numPr>
          <w:ilvl w:val="0"/>
          <w:numId w:val="12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Encuestas y Quiz en 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: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Preguntar a seguidores qué plato nuevo creen que habrá, o hacer trivias sobre cultura italiana.</w:t>
      </w:r>
    </w:p>
    <w:p w14:paraId="44BA27B5" w14:textId="77777777" w:rsidR="00F45D16" w:rsidRP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C12966A" w14:textId="77777777" w:rsidR="00F45D16" w:rsidRPr="00F45D16" w:rsidRDefault="00F45D16" w:rsidP="00F45D16">
      <w:pPr>
        <w:pStyle w:val="Prrafodelista"/>
        <w:numPr>
          <w:ilvl w:val="0"/>
          <w:numId w:val="126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Código especial entre semana: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Publicar en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un código secreto (ej. “VOLVI”) que, al decirlo en reserva de martes a jueves, incluya un aperitivo gratis.</w:t>
      </w:r>
    </w:p>
    <w:p w14:paraId="33768C79" w14:textId="77777777" w:rsidR="00F45D16" w:rsidRPr="00F45D16" w:rsidRDefault="00F45D16" w:rsidP="00F45D16">
      <w:pPr>
        <w:rPr>
          <w:lang w:val="es-ES_tradnl"/>
        </w:rPr>
      </w:pPr>
    </w:p>
    <w:p w14:paraId="31FA3BA4" w14:textId="7989FB58" w:rsidR="00B15902" w:rsidRPr="00924D85" w:rsidRDefault="00F45D16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48" w:name="_Toc206051723"/>
      <w:r w:rsidRPr="00F45D16">
        <w:rPr>
          <w:color w:val="FFFFFF" w:themeColor="background1"/>
          <w:sz w:val="32"/>
          <w:szCs w:val="21"/>
        </w:rPr>
        <w:lastRenderedPageBreak/>
        <w:t>Engagement y Comunidad</w:t>
      </w:r>
      <w:bookmarkEnd w:id="48"/>
    </w:p>
    <w:p w14:paraId="01BD0B3A" w14:textId="25B76AEC" w:rsidR="00F45D16" w:rsidRPr="00F45D16" w:rsidRDefault="00F45D16" w:rsidP="00F45D16">
      <w:pPr>
        <w:pStyle w:val="Ttulo2"/>
        <w:rPr>
          <w:lang w:val="es-ES_tradnl"/>
        </w:rPr>
      </w:pPr>
      <w:bookmarkStart w:id="49" w:name="_Toc206051724"/>
      <w:r w:rsidRPr="00F45D16">
        <w:rPr>
          <w:lang w:val="es-ES_tradnl"/>
        </w:rPr>
        <w:t>Estrategias para generar interacción orgánica</w:t>
      </w:r>
      <w:bookmarkEnd w:id="49"/>
    </w:p>
    <w:p w14:paraId="43BE92DA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El objetivo no es solo publicar, sino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activar la conversación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y lograr que los seguidores se sientan parte del universo IN. Acciones clave:</w:t>
      </w:r>
    </w:p>
    <w:p w14:paraId="011484B3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Llamadas a la acción directas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en cada publicación: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“Etiqueta a esa persona con la que lo compartirías”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,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“Comenta tu plato favorito de IN”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, 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 xml:space="preserve">“Si te gusta la carne madurada, deja un </w:t>
      </w:r>
      <w:r w:rsidRPr="00F45D16">
        <w:rPr>
          <w:rFonts w:ascii="Segoe UI Emoji" w:hAnsi="Segoe UI Emoji" w:cs="Segoe UI Emoji"/>
          <w:sz w:val="26"/>
          <w:szCs w:val="26"/>
          <w:lang w:val="es-ES_tradnl"/>
        </w:rPr>
        <w:t>🔥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0B336FCB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Preguntas abiertas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en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captions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orientadas a gustos, experiencias o recomendaciones.</w:t>
      </w:r>
    </w:p>
    <w:p w14:paraId="4F546B07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Retos gastronómicos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Ej. “#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RetoCarbonaraIN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” donde los usuarios graban su reacción probando la explosión de carbonara.</w:t>
      </w:r>
    </w:p>
    <w:p w14:paraId="749ADE4B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Formatos de juego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: Encuestas tipo “¿Cuál eliges?”, “Esto o esto” en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con fotos de platos.</w:t>
      </w:r>
    </w:p>
    <w:p w14:paraId="744ED73B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Contenido que invite a guardar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: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tips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de maridaje, curiosidades sobre ingredientes italianos, trucos de los chefs.</w:t>
      </w:r>
    </w:p>
    <w:p w14:paraId="0FA3F988" w14:textId="77777777" w:rsidR="00F45D16" w:rsidRPr="00F45D16" w:rsidRDefault="00F45D16" w:rsidP="00F45D16">
      <w:pPr>
        <w:pStyle w:val="Prrafodelista"/>
        <w:numPr>
          <w:ilvl w:val="0"/>
          <w:numId w:val="13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Historias con final abierto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publicar un plato a medio terminar y pedir a la audiencia que adivine qué es o qué lleva.</w:t>
      </w:r>
    </w:p>
    <w:p w14:paraId="20A89D11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F9E53AA" w14:textId="59D85467" w:rsidR="00F45D16" w:rsidRPr="00F45D16" w:rsidRDefault="00F45D16" w:rsidP="00F45D16">
      <w:pPr>
        <w:pStyle w:val="Ttulo2"/>
        <w:rPr>
          <w:lang w:val="es-ES_tradnl"/>
        </w:rPr>
      </w:pPr>
      <w:bookmarkStart w:id="50" w:name="_Toc206051725"/>
      <w:r w:rsidRPr="00F45D16">
        <w:rPr>
          <w:lang w:val="es-ES_tradnl"/>
        </w:rPr>
        <w:t>Activación de encuestas, preguntas, quizzes</w:t>
      </w:r>
      <w:bookmarkEnd w:id="50"/>
    </w:p>
    <w:p w14:paraId="77FC8D53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En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se activarán semanalmente:</w:t>
      </w:r>
    </w:p>
    <w:p w14:paraId="2EC6B100" w14:textId="77777777" w:rsidR="00F45D16" w:rsidRPr="00F45D16" w:rsidRDefault="00F45D16" w:rsidP="00F45D16">
      <w:pPr>
        <w:pStyle w:val="Prrafodelista"/>
        <w:numPr>
          <w:ilvl w:val="0"/>
          <w:numId w:val="13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Encuestas de elección de plato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(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 xml:space="preserve">¿Carbonara o Ravioli </w:t>
      </w:r>
      <w:proofErr w:type="spellStart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alla</w:t>
      </w:r>
      <w:proofErr w:type="spellEnd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 xml:space="preserve"> </w:t>
      </w:r>
      <w:proofErr w:type="spellStart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Nerano</w:t>
      </w:r>
      <w:proofErr w:type="spellEnd"/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?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).</w:t>
      </w:r>
    </w:p>
    <w:p w14:paraId="17810C9E" w14:textId="77777777" w:rsidR="00F45D16" w:rsidRPr="00F45D16" w:rsidRDefault="00F45D16" w:rsidP="00F45D16">
      <w:pPr>
        <w:pStyle w:val="Prrafodelista"/>
        <w:numPr>
          <w:ilvl w:val="0"/>
          <w:numId w:val="13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Quizzes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gastronómicos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sobre cultura italiana (</w:t>
      </w:r>
      <w:r w:rsidRPr="00F45D16">
        <w:rPr>
          <w:rFonts w:ascii="AppleSystemUIFont" w:hAnsi="AppleSystemUIFont" w:cs="AppleSystemUIFont"/>
          <w:i/>
          <w:iCs/>
          <w:sz w:val="26"/>
          <w:szCs w:val="26"/>
          <w:lang w:val="es-ES_tradnl"/>
        </w:rPr>
        <w:t>¿Qué significa al dente?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).</w:t>
      </w:r>
    </w:p>
    <w:p w14:paraId="4CCDC50A" w14:textId="77777777" w:rsidR="00F45D16" w:rsidRPr="00F45D16" w:rsidRDefault="00F45D16" w:rsidP="00F45D16">
      <w:pPr>
        <w:pStyle w:val="Prrafodelista"/>
        <w:numPr>
          <w:ilvl w:val="0"/>
          <w:numId w:val="13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Preguntas abiertas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para pedir opiniones de nuevos platos o mejoras.</w:t>
      </w:r>
    </w:p>
    <w:p w14:paraId="0D0D00F4" w14:textId="77777777" w:rsidR="00F45D16" w:rsidRPr="00F45D16" w:rsidRDefault="00F45D16" w:rsidP="00F45D16">
      <w:pPr>
        <w:pStyle w:val="Prrafodelista"/>
        <w:numPr>
          <w:ilvl w:val="0"/>
          <w:numId w:val="13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Encuestas de experiencia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post-visita para recoger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feedback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rápido y mejorar.</w:t>
      </w:r>
    </w:p>
    <w:p w14:paraId="46EA4ED5" w14:textId="77777777" w:rsidR="00F45D16" w:rsidRPr="00F45D16" w:rsidRDefault="00F45D16" w:rsidP="00F45D16">
      <w:pPr>
        <w:pStyle w:val="Prrafodelista"/>
        <w:numPr>
          <w:ilvl w:val="0"/>
          <w:numId w:val="13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Juegos de maridaje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proponer dos vinos y que el público elija el ideal para un plato.</w:t>
      </w:r>
    </w:p>
    <w:p w14:paraId="25DF1214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79C554CA" w14:textId="204098C8" w:rsidR="00F45D16" w:rsidRPr="00F45D16" w:rsidRDefault="00F45D16" w:rsidP="00F45D16">
      <w:pPr>
        <w:pStyle w:val="Ttulo2"/>
        <w:rPr>
          <w:lang w:val="es-ES_tradnl"/>
        </w:rPr>
      </w:pPr>
      <w:bookmarkStart w:id="51" w:name="_Toc206051726"/>
      <w:r w:rsidRPr="00F45D16">
        <w:rPr>
          <w:lang w:val="es-ES_tradnl"/>
        </w:rPr>
        <w:t>UGC (Contenido Generado por Usuarios)</w:t>
      </w:r>
      <w:bookmarkEnd w:id="51"/>
    </w:p>
    <w:p w14:paraId="2252CD2F" w14:textId="77777777" w:rsidR="00F45D16" w:rsidRPr="00F45D16" w:rsidRDefault="00F45D16" w:rsidP="00F45D16">
      <w:pPr>
        <w:pStyle w:val="Prrafodelista"/>
        <w:numPr>
          <w:ilvl w:val="0"/>
          <w:numId w:val="13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Incentivo visual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Crear un rincón “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instagrameable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” en el local con un fondo o plato visualmente atractivo.</w:t>
      </w:r>
    </w:p>
    <w:p w14:paraId="5D964B08" w14:textId="77777777" w:rsidR="00F45D16" w:rsidRPr="00F45D16" w:rsidRDefault="00F45D16" w:rsidP="00F45D16">
      <w:pPr>
        <w:pStyle w:val="Prrafodelista"/>
        <w:numPr>
          <w:ilvl w:val="0"/>
          <w:numId w:val="13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Recompensa social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: Repostear en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y etiquetar a clientes que compartan fotos o vídeos.</w:t>
      </w:r>
    </w:p>
    <w:p w14:paraId="69C94C44" w14:textId="77777777" w:rsidR="00F45D16" w:rsidRPr="00F45D16" w:rsidRDefault="00F45D16" w:rsidP="00F45D16">
      <w:pPr>
        <w:pStyle w:val="Prrafodelista"/>
        <w:numPr>
          <w:ilvl w:val="0"/>
          <w:numId w:val="13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lastRenderedPageBreak/>
        <w:t>Hashtag oficial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#LaItaliaQueNoEsperabas para centralizar el contenido generado por clientes.</w:t>
      </w:r>
    </w:p>
    <w:p w14:paraId="6A7FCF27" w14:textId="77777777" w:rsidR="00F45D16" w:rsidRPr="00F45D16" w:rsidRDefault="00F45D16" w:rsidP="00F45D16">
      <w:pPr>
        <w:pStyle w:val="Prrafodelista"/>
        <w:numPr>
          <w:ilvl w:val="0"/>
          <w:numId w:val="13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Concursos mensuales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sorteo de una comida para 2 entre quienes compartan su experiencia y etiqueten a IN.</w:t>
      </w:r>
    </w:p>
    <w:p w14:paraId="443AEE13" w14:textId="77777777" w:rsidR="00F45D16" w:rsidRPr="00F45D16" w:rsidRDefault="00F45D16" w:rsidP="00F45D16">
      <w:pPr>
        <w:pStyle w:val="Prrafodelista"/>
        <w:numPr>
          <w:ilvl w:val="0"/>
          <w:numId w:val="13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Colaboración indirecta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 Invitar a clientes a grabar su reacción probando platos icónicos (especialmente la explosión de carbonara o la carne madurada).</w:t>
      </w:r>
    </w:p>
    <w:p w14:paraId="3F60DAF7" w14:textId="77777777" w:rsidR="00F45D16" w:rsidRPr="00F45D16" w:rsidRDefault="00F45D16" w:rsidP="00F45D16">
      <w:pPr>
        <w:rPr>
          <w:lang w:val="es-ES_tradnl"/>
        </w:rPr>
      </w:pPr>
    </w:p>
    <w:p w14:paraId="32787901" w14:textId="15BF97AD" w:rsidR="00B15902" w:rsidRPr="00924D85" w:rsidRDefault="00F45D16" w:rsidP="00B15902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52" w:name="_Toc206051727"/>
      <w:r w:rsidRPr="00F45D16">
        <w:rPr>
          <w:color w:val="FFFFFF" w:themeColor="background1"/>
          <w:sz w:val="32"/>
          <w:szCs w:val="21"/>
        </w:rPr>
        <w:lastRenderedPageBreak/>
        <w:t>Sinergias y Colaboraciones</w:t>
      </w:r>
      <w:bookmarkEnd w:id="52"/>
    </w:p>
    <w:p w14:paraId="7A22171B" w14:textId="77777777" w:rsidR="00F45D16" w:rsidRPr="00F45D16" w:rsidRDefault="00F45D16" w:rsidP="00F45D16">
      <w:pPr>
        <w:pStyle w:val="Ttulo2"/>
        <w:rPr>
          <w:lang w:val="es-ES_tradnl"/>
        </w:rPr>
      </w:pPr>
      <w:bookmarkStart w:id="53" w:name="_Toc206051728"/>
      <w:r w:rsidRPr="00F45D16">
        <w:rPr>
          <w:lang w:val="es-ES_tradnl"/>
        </w:rPr>
        <w:t>12.1. Influencers y Foodies</w:t>
      </w:r>
      <w:bookmarkEnd w:id="53"/>
    </w:p>
    <w:p w14:paraId="2D6FF653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Aunque la estrategia de crecimiento orgánico de IN no se basará únicamente en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influencers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, se integrarán de forma estratégica para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impulsar el alcance y la credibilidad gastronómica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.</w:t>
      </w:r>
    </w:p>
    <w:p w14:paraId="3B498B72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Acciones clave:</w:t>
      </w:r>
    </w:p>
    <w:p w14:paraId="0F775E39" w14:textId="77777777" w:rsidR="00F45D16" w:rsidRDefault="00F45D16" w:rsidP="00F45D16">
      <w:pPr>
        <w:numPr>
          <w:ilvl w:val="0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Selección curada de perfiles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</w:t>
      </w:r>
    </w:p>
    <w:p w14:paraId="716660F5" w14:textId="77777777" w:rsidR="00F45D16" w:rsidRDefault="00F45D16" w:rsidP="00F45D16">
      <w:pPr>
        <w:numPr>
          <w:ilvl w:val="1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Foodies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de Madrid especializados en gastronomía premium y cocina italiana.</w:t>
      </w:r>
    </w:p>
    <w:p w14:paraId="7FA2964E" w14:textId="77777777" w:rsidR="00F45D16" w:rsidRDefault="00F45D16" w:rsidP="00F45D16">
      <w:pPr>
        <w:numPr>
          <w:ilvl w:val="1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Foodies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internacionales de paso por Madrid para reforzar el segmento turista.</w:t>
      </w:r>
    </w:p>
    <w:p w14:paraId="0EDCC075" w14:textId="77777777" w:rsidR="00F45D16" w:rsidRDefault="00F45D16" w:rsidP="00F45D16">
      <w:pPr>
        <w:autoSpaceDE w:val="0"/>
        <w:autoSpaceDN w:val="0"/>
        <w:adjustRightInd w:val="0"/>
        <w:spacing w:after="0"/>
        <w:ind w:left="144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1B6D1F8E" w14:textId="77777777" w:rsidR="00F45D16" w:rsidRDefault="00F45D16" w:rsidP="00F45D16">
      <w:pPr>
        <w:numPr>
          <w:ilvl w:val="0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Enfoque de colaboración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</w:t>
      </w:r>
    </w:p>
    <w:p w14:paraId="44604FBF" w14:textId="77777777" w:rsidR="00F45D16" w:rsidRDefault="00F45D16" w:rsidP="00F45D16">
      <w:pPr>
        <w:numPr>
          <w:ilvl w:val="1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Experiencias privadas de degustación para grabar y compartir.</w:t>
      </w:r>
    </w:p>
    <w:p w14:paraId="3DE01EF7" w14:textId="77777777" w:rsidR="00F45D16" w:rsidRDefault="00F45D16" w:rsidP="00F45D16">
      <w:pPr>
        <w:numPr>
          <w:ilvl w:val="1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Retos gastronómicos (ej. “Reto Explosión de Carbonara”).</w:t>
      </w:r>
    </w:p>
    <w:p w14:paraId="5A10B5A2" w14:textId="77777777" w:rsidR="00F45D16" w:rsidRDefault="00F45D16" w:rsidP="00F45D16">
      <w:pPr>
        <w:numPr>
          <w:ilvl w:val="1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Co-creación de contenido: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influencer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cocina junto al chef un plato de la carta.</w:t>
      </w:r>
    </w:p>
    <w:p w14:paraId="7F9E0A31" w14:textId="77777777" w:rsidR="00F45D16" w:rsidRDefault="00F45D16" w:rsidP="00F45D16">
      <w:pPr>
        <w:autoSpaceDE w:val="0"/>
        <w:autoSpaceDN w:val="0"/>
        <w:adjustRightInd w:val="0"/>
        <w:spacing w:after="0"/>
        <w:ind w:left="144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4E14E1C4" w14:textId="77777777" w:rsidR="00F45D16" w:rsidRDefault="00F45D16" w:rsidP="00F45D16">
      <w:pPr>
        <w:numPr>
          <w:ilvl w:val="0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Frecuencia sugerida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 2–3 colaboraciones al mes, maximizando la calidad y variedad de públicos alcanzados.</w:t>
      </w:r>
    </w:p>
    <w:p w14:paraId="4C3832B3" w14:textId="77777777" w:rsidR="00F45D16" w:rsidRDefault="00F45D16" w:rsidP="00F45D16">
      <w:pPr>
        <w:autoSpaceDE w:val="0"/>
        <w:autoSpaceDN w:val="0"/>
        <w:adjustRightInd w:val="0"/>
        <w:spacing w:after="0"/>
        <w:ind w:left="72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1225F4D9" w14:textId="77777777" w:rsidR="00F45D16" w:rsidRDefault="00F45D16" w:rsidP="00F45D16">
      <w:pPr>
        <w:numPr>
          <w:ilvl w:val="0"/>
          <w:numId w:val="135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Medición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: Alcance,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engagement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y número de reservas o menciones recibidas tras la publicación.</w:t>
      </w:r>
    </w:p>
    <w:p w14:paraId="552ED7BC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1173C44" w14:textId="77777777" w:rsidR="00F45D16" w:rsidRPr="00F45D16" w:rsidRDefault="00F45D16" w:rsidP="00F45D16">
      <w:pPr>
        <w:pStyle w:val="Ttulo2"/>
        <w:rPr>
          <w:lang w:val="es-ES_tradnl"/>
        </w:rPr>
      </w:pPr>
      <w:bookmarkStart w:id="54" w:name="_Toc206051729"/>
      <w:r w:rsidRPr="00F45D16">
        <w:rPr>
          <w:lang w:val="es-ES_tradnl"/>
        </w:rPr>
        <w:t>12.2. Posibles Colaboraciones Estratégicas</w:t>
      </w:r>
      <w:bookmarkEnd w:id="54"/>
    </w:p>
    <w:p w14:paraId="1C2324C7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Además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influencers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, IN puede potenciar su posicionamiento mediante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alianzas con marcas y eventos afines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</w:t>
      </w:r>
    </w:p>
    <w:p w14:paraId="319988CE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Marcas gastronómicas</w:t>
      </w:r>
    </w:p>
    <w:p w14:paraId="6A220F97" w14:textId="77777777" w:rsidR="00F45D16" w:rsidRDefault="00F45D16" w:rsidP="00F45D16">
      <w:pPr>
        <w:numPr>
          <w:ilvl w:val="0"/>
          <w:numId w:val="72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Productores italianos de vinos, quesos, pasta artesanal.</w:t>
      </w:r>
    </w:p>
    <w:p w14:paraId="37BCFC02" w14:textId="77777777" w:rsidR="00F45D16" w:rsidRDefault="00F45D16" w:rsidP="00F45D16">
      <w:pPr>
        <w:numPr>
          <w:ilvl w:val="0"/>
          <w:numId w:val="72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Marcas premium de aceite de oliva o balsámico.</w:t>
      </w:r>
    </w:p>
    <w:p w14:paraId="681C9EA2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</w:p>
    <w:p w14:paraId="2CFE98C0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Marcas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lifestyle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y de lujo</w:t>
      </w:r>
    </w:p>
    <w:p w14:paraId="3E36C6CE" w14:textId="77777777" w:rsidR="00F45D16" w:rsidRDefault="00F45D16" w:rsidP="00F45D16">
      <w:pPr>
        <w:numPr>
          <w:ilvl w:val="0"/>
          <w:numId w:val="73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Hoteles boutique de Madrid para packs gastronómicos + alojamiento.</w:t>
      </w:r>
    </w:p>
    <w:p w14:paraId="5675AA7F" w14:textId="77777777" w:rsidR="00F45D16" w:rsidRDefault="00F45D16" w:rsidP="00F45D16">
      <w:pPr>
        <w:numPr>
          <w:ilvl w:val="0"/>
          <w:numId w:val="73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Tiendas de moda italiana o concept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stores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para eventos conjuntos.</w:t>
      </w:r>
    </w:p>
    <w:p w14:paraId="157B9F53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lastRenderedPageBreak/>
        <w:t>Eventos y festivales</w:t>
      </w:r>
    </w:p>
    <w:p w14:paraId="429BE4C1" w14:textId="77777777" w:rsidR="00F45D16" w:rsidRDefault="00F45D16" w:rsidP="00F45D16">
      <w:pPr>
        <w:numPr>
          <w:ilvl w:val="0"/>
          <w:numId w:val="74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Participación en ferias gastronómicas o de turismo premium en Madrid.</w:t>
      </w:r>
    </w:p>
    <w:p w14:paraId="71A3A364" w14:textId="77777777" w:rsidR="00F45D16" w:rsidRDefault="00F45D16" w:rsidP="00F45D16">
      <w:pPr>
        <w:numPr>
          <w:ilvl w:val="0"/>
          <w:numId w:val="74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Organización de “Noches Temáticas” con música italiana en vivo.</w:t>
      </w:r>
    </w:p>
    <w:p w14:paraId="2DC02705" w14:textId="77777777" w:rsidR="00F45D16" w:rsidRDefault="00F45D16" w:rsidP="00F45D16">
      <w:pPr>
        <w:numPr>
          <w:ilvl w:val="0"/>
          <w:numId w:val="74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Catas de vino con bodegas italianas en el restaurante.</w:t>
      </w:r>
    </w:p>
    <w:p w14:paraId="3FA5AFAD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</w:pPr>
    </w:p>
    <w:p w14:paraId="525156EA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Acciones conjuntas</w:t>
      </w:r>
    </w:p>
    <w:p w14:paraId="15802B66" w14:textId="77777777" w:rsidR="00F45D16" w:rsidRDefault="00F45D16" w:rsidP="00F45D16">
      <w:pPr>
        <w:numPr>
          <w:ilvl w:val="0"/>
          <w:numId w:val="92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“Plato invitado” creado en colaboración con una marca, disponible por tiempo limitado.</w:t>
      </w:r>
    </w:p>
    <w:p w14:paraId="710D9A1B" w14:textId="77777777" w:rsidR="00F45D16" w:rsidRDefault="00F45D16" w:rsidP="00F45D16">
      <w:pPr>
        <w:numPr>
          <w:ilvl w:val="0"/>
          <w:numId w:val="92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Creación de un menú maridado con una bodega italiana, promocionado por ambas marcas.</w:t>
      </w:r>
    </w:p>
    <w:p w14:paraId="31DDE489" w14:textId="77777777" w:rsidR="00F45D16" w:rsidRDefault="00F45D16" w:rsidP="00F45D16">
      <w:pPr>
        <w:numPr>
          <w:ilvl w:val="0"/>
          <w:numId w:val="92"/>
        </w:numPr>
        <w:autoSpaceDE w:val="0"/>
        <w:autoSpaceDN w:val="0"/>
        <w:adjustRightInd w:val="0"/>
        <w:spacing w:after="0"/>
        <w:ind w:left="0" w:firstLine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Eventos privados para empresas que quieran ofrecer experiencias gastronómicas únicas a sus clientes VIP.</w:t>
      </w:r>
    </w:p>
    <w:p w14:paraId="667C3786" w14:textId="77777777" w:rsid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1FD913BC" w14:textId="62A1C30F" w:rsidR="00F45D16" w:rsidRPr="00924D85" w:rsidRDefault="00F45D16" w:rsidP="00F45D16">
      <w:pPr>
        <w:pStyle w:val="Ttulo1"/>
        <w:shd w:val="clear" w:color="auto" w:fill="00303D"/>
        <w:rPr>
          <w:color w:val="FFFFFF" w:themeColor="background1"/>
          <w:sz w:val="32"/>
          <w:szCs w:val="21"/>
        </w:rPr>
      </w:pPr>
      <w:bookmarkStart w:id="55" w:name="_Toc206051730"/>
      <w:r w:rsidRPr="00F45D16">
        <w:rPr>
          <w:color w:val="FFFFFF" w:themeColor="background1"/>
          <w:sz w:val="32"/>
          <w:szCs w:val="21"/>
        </w:rPr>
        <w:lastRenderedPageBreak/>
        <w:t>Plan de Mejora de Días Débiles</w:t>
      </w:r>
      <w:bookmarkEnd w:id="55"/>
    </w:p>
    <w:p w14:paraId="1135C907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Actualmente, los días con mayor ocupación son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jueves noche, viernes cena, sábado comida y cena, y domingo comida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. El reto es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activar reservas de lunes a miércoles y jueves mediodía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, sin dañar la exclusividad ni el ticket medio.</w:t>
      </w:r>
    </w:p>
    <w:p w14:paraId="28C4A725" w14:textId="21A5C5D9" w:rsidR="00F45D16" w:rsidRPr="00F45D16" w:rsidRDefault="00F45D16" w:rsidP="00F45D16">
      <w:pPr>
        <w:pStyle w:val="Ttulo2"/>
        <w:rPr>
          <w:lang w:val="es-ES_tradnl"/>
        </w:rPr>
      </w:pPr>
      <w:bookmarkStart w:id="56" w:name="_Toc206051731"/>
      <w:r w:rsidRPr="00F45D16">
        <w:rPr>
          <w:lang w:val="es-ES_tradnl"/>
        </w:rPr>
        <w:t>Estrategias para Aumentar Reservas Entre Semana</w:t>
      </w:r>
      <w:bookmarkEnd w:id="56"/>
    </w:p>
    <w:p w14:paraId="75A1B565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1. Creación de un “Club IN” digital</w:t>
      </w:r>
    </w:p>
    <w:p w14:paraId="57B8E17F" w14:textId="77777777" w:rsidR="00F45D16" w:rsidRDefault="00F45D16" w:rsidP="00F45D16">
      <w:pPr>
        <w:numPr>
          <w:ilvl w:val="0"/>
          <w:numId w:val="13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Comunidad privada en Instagram (lista de difusión o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close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s-ES_tradnl"/>
        </w:rPr>
        <w:t>friends</w:t>
      </w:r>
      <w:proofErr w:type="spellEnd"/>
      <w:r>
        <w:rPr>
          <w:rFonts w:ascii="AppleSystemUIFont" w:hAnsi="AppleSystemUIFont" w:cs="AppleSystemUIFont"/>
          <w:sz w:val="26"/>
          <w:szCs w:val="26"/>
          <w:lang w:val="es-ES_tradnl"/>
        </w:rPr>
        <w:t xml:space="preserve">) que recibe </w:t>
      </w: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beneficios exclusivos entre semana</w:t>
      </w:r>
      <w:r>
        <w:rPr>
          <w:rFonts w:ascii="AppleSystemUIFont" w:hAnsi="AppleSystemUIFont" w:cs="AppleSystemUIFont"/>
          <w:sz w:val="26"/>
          <w:szCs w:val="26"/>
          <w:lang w:val="es-ES_tradnl"/>
        </w:rPr>
        <w:t>: platos fuera de carta, aperitivos de cortesía, maridajes especiales.</w:t>
      </w:r>
    </w:p>
    <w:p w14:paraId="6AAF9E13" w14:textId="77777777" w:rsidR="00F45D16" w:rsidRDefault="00F45D16" w:rsidP="00F45D16">
      <w:pPr>
        <w:numPr>
          <w:ilvl w:val="0"/>
          <w:numId w:val="138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sz w:val="26"/>
          <w:szCs w:val="26"/>
          <w:lang w:val="es-ES_tradnl"/>
        </w:rPr>
        <w:t>Genera la sensación de pertenencia y urgencia para reservar en días con menor demanda.</w:t>
      </w:r>
    </w:p>
    <w:p w14:paraId="154FFA7A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2. Platos o Experiencias Exclusivas entre semana</w:t>
      </w:r>
    </w:p>
    <w:p w14:paraId="3848E420" w14:textId="77777777" w:rsidR="00F45D16" w:rsidRPr="00F45D16" w:rsidRDefault="00F45D16" w:rsidP="00F45D16">
      <w:pPr>
        <w:pStyle w:val="Prrafodelista"/>
        <w:numPr>
          <w:ilvl w:val="0"/>
          <w:numId w:val="13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Lanzar 1–2 </w:t>
      </w: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platos limitados solo lunes-miércoles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, anunciados en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el mismo día para incentivar visitas espontáneas.</w:t>
      </w:r>
    </w:p>
    <w:p w14:paraId="5F64763E" w14:textId="77777777" w:rsidR="00F45D16" w:rsidRPr="00F45D16" w:rsidRDefault="00F45D16" w:rsidP="00F45D16">
      <w:pPr>
        <w:pStyle w:val="Prrafodelista"/>
        <w:numPr>
          <w:ilvl w:val="0"/>
          <w:numId w:val="139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Ejemplo: “Solo hoy — Ravioli de trufa fresca” o “Maduración especial 120 días”.</w:t>
      </w:r>
    </w:p>
    <w:p w14:paraId="5659FD02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3. Incentivos suaves</w:t>
      </w:r>
    </w:p>
    <w:p w14:paraId="554C1A34" w14:textId="77777777" w:rsidR="00F45D16" w:rsidRPr="00F45D16" w:rsidRDefault="00F45D16" w:rsidP="00F45D16">
      <w:pPr>
        <w:pStyle w:val="Prrafodelista"/>
        <w:numPr>
          <w:ilvl w:val="0"/>
          <w:numId w:val="14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Copa de vino de cortesía o postre compartido en reservas entre semana (solo bajo mención de la promoción).</w:t>
      </w:r>
    </w:p>
    <w:p w14:paraId="63962CFB" w14:textId="77777777" w:rsidR="00F45D16" w:rsidRPr="00F45D16" w:rsidRDefault="00F45D16" w:rsidP="00F45D16">
      <w:pPr>
        <w:pStyle w:val="Prrafodelista"/>
        <w:numPr>
          <w:ilvl w:val="0"/>
          <w:numId w:val="140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Mantener la percepción premium evitando descuentos agresivos.</w:t>
      </w:r>
    </w:p>
    <w:p w14:paraId="61AA4E39" w14:textId="77777777" w:rsidR="00F45D16" w:rsidRDefault="00F45D16" w:rsidP="00F45D1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4. Alianzas estratégicas</w:t>
      </w:r>
    </w:p>
    <w:p w14:paraId="5D87D179" w14:textId="77777777" w:rsidR="00F45D16" w:rsidRPr="00F45D16" w:rsidRDefault="00F45D16" w:rsidP="00F45D16">
      <w:pPr>
        <w:pStyle w:val="Prrafodelista"/>
        <w:numPr>
          <w:ilvl w:val="0"/>
          <w:numId w:val="14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Colaboraciones con oficinas,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co-workings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y empresas cercanas para almuerzos ejecutivos o cenas post-reunión.</w:t>
      </w:r>
    </w:p>
    <w:p w14:paraId="3E7BF6F5" w14:textId="77777777" w:rsidR="00F45D16" w:rsidRPr="00F45D16" w:rsidRDefault="00F45D16" w:rsidP="00F45D16">
      <w:pPr>
        <w:pStyle w:val="Prrafodelista"/>
        <w:numPr>
          <w:ilvl w:val="0"/>
          <w:numId w:val="141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Packs menú + copa de vino para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afterwork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selecto.</w:t>
      </w:r>
    </w:p>
    <w:p w14:paraId="762D1E61" w14:textId="7BBDAE18" w:rsidR="00F45D16" w:rsidRPr="00F45D16" w:rsidRDefault="00F45D16" w:rsidP="00F45D16">
      <w:pPr>
        <w:pStyle w:val="Ttulo2"/>
        <w:rPr>
          <w:lang w:val="es-ES_tradnl"/>
        </w:rPr>
      </w:pPr>
      <w:bookmarkStart w:id="57" w:name="_Toc206051732"/>
      <w:r w:rsidRPr="00F45D16">
        <w:rPr>
          <w:lang w:val="es-ES_tradnl"/>
        </w:rPr>
        <w:t>Campañas Específicas por Día (Lunes a Miércoles)</w:t>
      </w:r>
      <w:bookmarkEnd w:id="57"/>
    </w:p>
    <w:p w14:paraId="3BF35DE8" w14:textId="77777777" w:rsidR="00F45D16" w:rsidRDefault="00F45D16" w:rsidP="00F45D16">
      <w:pPr>
        <w:pStyle w:val="Prrafodelista"/>
        <w:numPr>
          <w:ilvl w:val="0"/>
          <w:numId w:val="14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Lunes “Back 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to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Italy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Story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y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reel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con un plato reconfortante italiano, grabado en cocina.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Ej.: Lasaña de carne madurada + maridaje de vino tinto.</w:t>
      </w:r>
    </w:p>
    <w:p w14:paraId="01550002" w14:textId="77777777" w:rsidR="00F45D16" w:rsidRPr="00F45D16" w:rsidRDefault="00F45D16" w:rsidP="00F45D16">
      <w:pPr>
        <w:pStyle w:val="Prrafodelista"/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02667210" w14:textId="77777777" w:rsidR="00F45D16" w:rsidRDefault="00F45D16" w:rsidP="00F45D16">
      <w:pPr>
        <w:pStyle w:val="Prrafodelista"/>
        <w:numPr>
          <w:ilvl w:val="0"/>
          <w:numId w:val="142"/>
        </w:num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Martes “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Chef’s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 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Secret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Un chef presenta un plato fuera de carta en un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reel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de 20–30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seg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.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“Solo hoy y hasta agotar existencias”.</w:t>
      </w:r>
    </w:p>
    <w:p w14:paraId="2BD5022F" w14:textId="77777777" w:rsidR="00F45D16" w:rsidRPr="00F45D16" w:rsidRDefault="00F45D16" w:rsidP="00F45D16">
      <w:pPr>
        <w:autoSpaceDE w:val="0"/>
        <w:autoSpaceDN w:val="0"/>
        <w:adjustRightInd w:val="0"/>
        <w:spacing w:after="0"/>
        <w:jc w:val="left"/>
        <w:rPr>
          <w:rFonts w:ascii="AppleSystemUIFont" w:hAnsi="AppleSystemUIFont" w:cs="AppleSystemUIFont"/>
          <w:sz w:val="26"/>
          <w:szCs w:val="26"/>
          <w:lang w:val="es-ES_tradnl"/>
        </w:rPr>
      </w:pPr>
    </w:p>
    <w:p w14:paraId="1212BB0D" w14:textId="04E33827" w:rsidR="00B15902" w:rsidRPr="00F45D16" w:rsidRDefault="00F45D16" w:rsidP="00030562">
      <w:pPr>
        <w:pStyle w:val="Prrafodelista"/>
        <w:numPr>
          <w:ilvl w:val="0"/>
          <w:numId w:val="142"/>
        </w:numPr>
        <w:autoSpaceDE w:val="0"/>
        <w:autoSpaceDN w:val="0"/>
        <w:adjustRightInd w:val="0"/>
        <w:spacing w:after="0"/>
        <w:jc w:val="left"/>
        <w:rPr>
          <w:rFonts w:ascii="Helvetica Neue" w:hAnsi="Helvetica Neue" w:cs="Helvetica Neue"/>
          <w:sz w:val="26"/>
          <w:szCs w:val="26"/>
          <w:lang w:val="es-ES_tradnl"/>
        </w:rPr>
      </w:pPr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 xml:space="preserve">Miércoles “Amici </w:t>
      </w:r>
      <w:proofErr w:type="spellStart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Night</w:t>
      </w:r>
      <w:proofErr w:type="spellEnd"/>
      <w:r w:rsidRPr="00F45D16">
        <w:rPr>
          <w:rFonts w:ascii="AppleSystemUIFont" w:hAnsi="AppleSystemUIFont" w:cs="AppleSystemUIFont"/>
          <w:b/>
          <w:bCs/>
          <w:sz w:val="26"/>
          <w:szCs w:val="26"/>
          <w:lang w:val="es-ES_tradnl"/>
        </w:rPr>
        <w:t>”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: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Reel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y </w:t>
      </w:r>
      <w:proofErr w:type="spellStart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stories</w:t>
      </w:r>
      <w:proofErr w:type="spellEnd"/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 xml:space="preserve"> mostrando ambiente relajado, ideal para grupos pequeños.</w:t>
      </w:r>
      <w:r w:rsidRPr="00F45D16">
        <w:rPr>
          <w:rFonts w:ascii="MS Gothic" w:eastAsia="MS Gothic" w:hAnsi="MS Gothic" w:cs="MS Gothic" w:hint="eastAsia"/>
          <w:sz w:val="26"/>
          <w:szCs w:val="26"/>
          <w:lang w:val="es-ES_tradnl"/>
        </w:rPr>
        <w:t> </w:t>
      </w:r>
      <w:r w:rsidRPr="00F45D16">
        <w:rPr>
          <w:rFonts w:ascii="AppleSystemUIFont" w:hAnsi="AppleSystemUIFont" w:cs="AppleSystemUIFont"/>
          <w:sz w:val="26"/>
          <w:szCs w:val="26"/>
          <w:lang w:val="es-ES_tradnl"/>
        </w:rPr>
        <w:t>Incentivo: aperitivo italiano de cortesía con el primer vino o cóctel.</w:t>
      </w:r>
    </w:p>
    <w:sectPr w:rsidR="00B15902" w:rsidRPr="00F45D16" w:rsidSect="00924D85">
      <w:headerReference w:type="default" r:id="rId16"/>
      <w:pgSz w:w="11907" w:h="16840" w:code="9"/>
      <w:pgMar w:top="2104" w:right="1134" w:bottom="1418" w:left="1418" w:header="720" w:footer="3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AAD4" w14:textId="77777777" w:rsidR="0091721F" w:rsidRDefault="0091721F">
      <w:r>
        <w:separator/>
      </w:r>
    </w:p>
  </w:endnote>
  <w:endnote w:type="continuationSeparator" w:id="0">
    <w:p w14:paraId="4FC622C9" w14:textId="77777777" w:rsidR="0091721F" w:rsidRDefault="0091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mega Sans">
    <w:altName w:val="Calibri"/>
    <w:panose1 w:val="020B0604020202020204"/>
    <w:charset w:val="00"/>
    <w:family w:val="auto"/>
    <w:pitch w:val="variable"/>
    <w:sig w:usb0="A000002F" w:usb1="4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nti">
    <w:panose1 w:val="020B0604020202020204"/>
    <w:charset w:val="00"/>
    <w:family w:val="auto"/>
    <w:notTrueType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aleway Light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ctor">
    <w:altName w:val="Calibri"/>
    <w:panose1 w:val="020B0604020202020204"/>
    <w:charset w:val="00"/>
    <w:family w:val="auto"/>
    <w:notTrueType/>
    <w:pitch w:val="variable"/>
    <w:sig w:usb0="80000027" w:usb1="1000004A" w:usb2="00000000" w:usb3="00000000" w:csb0="00000011" w:csb1="00000000"/>
  </w:font>
  <w:font w:name="Kozuka Gothic Pr6N EL">
    <w:panose1 w:val="020B0200000000000000"/>
    <w:charset w:val="80"/>
    <w:family w:val="swiss"/>
    <w:notTrueType/>
    <w:pitch w:val="variable"/>
    <w:sig w:usb0="000002D7" w:usb1="2AC73C11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78F5" w14:textId="77777777" w:rsidR="00174E02" w:rsidRDefault="00174E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5DE8" w14:textId="77777777" w:rsidR="00174E02" w:rsidRDefault="00174E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C144B" w14:textId="77777777" w:rsidR="00174E02" w:rsidRDefault="00174E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63175" w14:textId="77777777" w:rsidR="0091721F" w:rsidRDefault="0091721F">
      <w:r>
        <w:separator/>
      </w:r>
    </w:p>
  </w:footnote>
  <w:footnote w:type="continuationSeparator" w:id="0">
    <w:p w14:paraId="4F37EA39" w14:textId="77777777" w:rsidR="0091721F" w:rsidRDefault="00917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C72A" w14:textId="77777777" w:rsidR="00174E02" w:rsidRDefault="00174E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3DA7" w14:textId="77777777" w:rsidR="00174E02" w:rsidRDefault="00174E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4C9D" w14:textId="77777777" w:rsidR="00174E02" w:rsidRDefault="00174E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9204" w14:textId="6823583C" w:rsidR="00D11050" w:rsidRDefault="00D110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8C467BA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u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02DA01FA"/>
    <w:multiLevelType w:val="hybridMultilevel"/>
    <w:tmpl w:val="02FCF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D33ED"/>
    <w:multiLevelType w:val="hybridMultilevel"/>
    <w:tmpl w:val="AB8EEACC"/>
    <w:lvl w:ilvl="0" w:tplc="83EC8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393E5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A6170"/>
    <w:multiLevelType w:val="hybridMultilevel"/>
    <w:tmpl w:val="B5787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34914"/>
    <w:multiLevelType w:val="hybridMultilevel"/>
    <w:tmpl w:val="6B28579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CF30AD6"/>
    <w:multiLevelType w:val="hybridMultilevel"/>
    <w:tmpl w:val="A7A033A0"/>
    <w:lvl w:ilvl="0" w:tplc="21C83E48">
      <w:start w:val="4"/>
      <w:numFmt w:val="bullet"/>
      <w:lvlText w:val="-"/>
      <w:lvlJc w:val="left"/>
      <w:pPr>
        <w:ind w:left="720" w:hanging="360"/>
      </w:pPr>
      <w:rPr>
        <w:rFonts w:ascii="Omega Sans" w:eastAsia="Times New Roman" w:hAnsi="Omega San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43D17"/>
    <w:multiLevelType w:val="hybridMultilevel"/>
    <w:tmpl w:val="A5C05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61B68"/>
    <w:multiLevelType w:val="hybridMultilevel"/>
    <w:tmpl w:val="37AE7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776D71"/>
    <w:multiLevelType w:val="hybridMultilevel"/>
    <w:tmpl w:val="A970A2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9E2E61"/>
    <w:multiLevelType w:val="hybridMultilevel"/>
    <w:tmpl w:val="1B562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D5DD1"/>
    <w:multiLevelType w:val="hybridMultilevel"/>
    <w:tmpl w:val="E0269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E53F8F"/>
    <w:multiLevelType w:val="hybridMultilevel"/>
    <w:tmpl w:val="1AB4C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915629"/>
    <w:multiLevelType w:val="hybridMultilevel"/>
    <w:tmpl w:val="43081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1DD820D4"/>
    <w:multiLevelType w:val="hybridMultilevel"/>
    <w:tmpl w:val="393AC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573C52"/>
    <w:multiLevelType w:val="hybridMultilevel"/>
    <w:tmpl w:val="8E443D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EF5325"/>
    <w:multiLevelType w:val="hybridMultilevel"/>
    <w:tmpl w:val="CE9CCC4E"/>
    <w:lvl w:ilvl="0" w:tplc="495CAC72">
      <w:start w:val="50"/>
      <w:numFmt w:val="bullet"/>
      <w:lvlText w:val="-"/>
      <w:lvlJc w:val="left"/>
      <w:pPr>
        <w:ind w:left="720" w:hanging="360"/>
      </w:pPr>
      <w:rPr>
        <w:rFonts w:ascii="Amenti" w:eastAsia="Times New Roman" w:hAnsi="Amenti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883EFF"/>
    <w:multiLevelType w:val="hybridMultilevel"/>
    <w:tmpl w:val="DA7C6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8B335B"/>
    <w:multiLevelType w:val="singleLevel"/>
    <w:tmpl w:val="C7FA5494"/>
    <w:lvl w:ilvl="0">
      <w:start w:val="1"/>
      <w:numFmt w:val="decimal"/>
      <w:pStyle w:val="Requisito"/>
      <w:lvlText w:val="RS-%1"/>
      <w:lvlJc w:val="left"/>
      <w:pPr>
        <w:tabs>
          <w:tab w:val="num" w:pos="851"/>
        </w:tabs>
        <w:ind w:left="851" w:hanging="851"/>
      </w:pPr>
    </w:lvl>
  </w:abstractNum>
  <w:abstractNum w:abstractNumId="25" w15:restartNumberingAfterBreak="0">
    <w:nsid w:val="256C6AFA"/>
    <w:multiLevelType w:val="hybridMultilevel"/>
    <w:tmpl w:val="9246EB9A"/>
    <w:lvl w:ilvl="0" w:tplc="9320AF7A">
      <w:numFmt w:val="bullet"/>
      <w:lvlText w:val="-"/>
      <w:lvlJc w:val="left"/>
      <w:pPr>
        <w:ind w:left="1060" w:hanging="360"/>
      </w:pPr>
      <w:rPr>
        <w:rFonts w:ascii="Calibri" w:eastAsiaTheme="minorHAnsi" w:hAnsi="Calibri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263E526D"/>
    <w:multiLevelType w:val="hybridMultilevel"/>
    <w:tmpl w:val="CA00DE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092236"/>
    <w:multiLevelType w:val="hybridMultilevel"/>
    <w:tmpl w:val="BACA8EA4"/>
    <w:lvl w:ilvl="0" w:tplc="8F181966">
      <w:start w:val="1"/>
      <w:numFmt w:val="decimalZero"/>
      <w:pStyle w:val="DocAplicable"/>
      <w:lvlText w:val="DA-%1"/>
      <w:lvlJc w:val="left"/>
      <w:pPr>
        <w:tabs>
          <w:tab w:val="num" w:pos="1287"/>
        </w:tabs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A5A7369"/>
    <w:multiLevelType w:val="hybridMultilevel"/>
    <w:tmpl w:val="C4020E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E522CD"/>
    <w:multiLevelType w:val="hybridMultilevel"/>
    <w:tmpl w:val="A372DD9E"/>
    <w:lvl w:ilvl="0" w:tplc="1CAC4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B37ECF"/>
    <w:multiLevelType w:val="hybridMultilevel"/>
    <w:tmpl w:val="3626A2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3B346D"/>
    <w:multiLevelType w:val="hybridMultilevel"/>
    <w:tmpl w:val="06CAC4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E17B1D"/>
    <w:multiLevelType w:val="multilevel"/>
    <w:tmpl w:val="CF5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46889"/>
    <w:multiLevelType w:val="hybridMultilevel"/>
    <w:tmpl w:val="1D221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33018C"/>
    <w:multiLevelType w:val="hybridMultilevel"/>
    <w:tmpl w:val="2CF040BE"/>
    <w:lvl w:ilvl="0" w:tplc="83EC8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393E5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E670F5"/>
    <w:multiLevelType w:val="hybridMultilevel"/>
    <w:tmpl w:val="6C242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EF2E41"/>
    <w:multiLevelType w:val="hybridMultilevel"/>
    <w:tmpl w:val="456EEB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AE673E"/>
    <w:multiLevelType w:val="hybridMultilevel"/>
    <w:tmpl w:val="2048C0FE"/>
    <w:lvl w:ilvl="0" w:tplc="50CAB5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F513E4"/>
    <w:multiLevelType w:val="hybridMultilevel"/>
    <w:tmpl w:val="B1268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334ECA"/>
    <w:multiLevelType w:val="hybridMultilevel"/>
    <w:tmpl w:val="E3BAED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F01E12"/>
    <w:multiLevelType w:val="hybridMultilevel"/>
    <w:tmpl w:val="4DDEC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1" w15:restartNumberingAfterBreak="0">
    <w:nsid w:val="3D953CFB"/>
    <w:multiLevelType w:val="hybridMultilevel"/>
    <w:tmpl w:val="2D3E17AA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242088"/>
    <w:multiLevelType w:val="hybridMultilevel"/>
    <w:tmpl w:val="69426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BA560C"/>
    <w:multiLevelType w:val="singleLevel"/>
    <w:tmpl w:val="CD34FCA4"/>
    <w:lvl w:ilvl="0">
      <w:start w:val="1"/>
      <w:numFmt w:val="lowerLetter"/>
      <w:lvlText w:val="(%1)"/>
      <w:lvlJc w:val="left"/>
      <w:pPr>
        <w:tabs>
          <w:tab w:val="num" w:pos="1134"/>
        </w:tabs>
        <w:ind w:left="1134" w:hanging="567"/>
      </w:pPr>
    </w:lvl>
  </w:abstractNum>
  <w:abstractNum w:abstractNumId="44" w15:restartNumberingAfterBreak="0">
    <w:nsid w:val="42004CD2"/>
    <w:multiLevelType w:val="hybridMultilevel"/>
    <w:tmpl w:val="D41CC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3C38F0"/>
    <w:multiLevelType w:val="hybridMultilevel"/>
    <w:tmpl w:val="C4020E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C371C1"/>
    <w:multiLevelType w:val="singleLevel"/>
    <w:tmpl w:val="3AF899D6"/>
    <w:lvl w:ilvl="0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7" w15:restartNumberingAfterBreak="0">
    <w:nsid w:val="44775D81"/>
    <w:multiLevelType w:val="hybridMultilevel"/>
    <w:tmpl w:val="E0665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D97AFE"/>
    <w:multiLevelType w:val="hybridMultilevel"/>
    <w:tmpl w:val="58727A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DB15DB"/>
    <w:multiLevelType w:val="hybridMultilevel"/>
    <w:tmpl w:val="6D248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4F612B"/>
    <w:multiLevelType w:val="hybridMultilevel"/>
    <w:tmpl w:val="F8FC9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7633A3"/>
    <w:multiLevelType w:val="hybridMultilevel"/>
    <w:tmpl w:val="595469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F535BD6"/>
    <w:multiLevelType w:val="hybridMultilevel"/>
    <w:tmpl w:val="F4E496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3C1F98"/>
    <w:multiLevelType w:val="hybridMultilevel"/>
    <w:tmpl w:val="73DEAA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DD1AFD"/>
    <w:multiLevelType w:val="hybridMultilevel"/>
    <w:tmpl w:val="DD324EC2"/>
    <w:lvl w:ilvl="0" w:tplc="CAA47986">
      <w:start w:val="1"/>
      <w:numFmt w:val="decimalZero"/>
      <w:pStyle w:val="DocReferencia"/>
      <w:lvlText w:val="DR-%1"/>
      <w:lvlJc w:val="left"/>
      <w:pPr>
        <w:tabs>
          <w:tab w:val="num" w:pos="1287"/>
        </w:tabs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5BF6460E"/>
    <w:multiLevelType w:val="multilevel"/>
    <w:tmpl w:val="A4D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A848FD"/>
    <w:multiLevelType w:val="multilevel"/>
    <w:tmpl w:val="D1E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B81A8C"/>
    <w:multiLevelType w:val="hybridMultilevel"/>
    <w:tmpl w:val="BFBACF96"/>
    <w:lvl w:ilvl="0" w:tplc="0C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45449D1"/>
    <w:multiLevelType w:val="hybridMultilevel"/>
    <w:tmpl w:val="11C63D8A"/>
    <w:lvl w:ilvl="0" w:tplc="495CAC72">
      <w:start w:val="50"/>
      <w:numFmt w:val="bullet"/>
      <w:lvlText w:val="-"/>
      <w:lvlJc w:val="left"/>
      <w:pPr>
        <w:ind w:left="720" w:hanging="360"/>
      </w:pPr>
      <w:rPr>
        <w:rFonts w:ascii="Amenti" w:eastAsia="Times New Roman" w:hAnsi="Ament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6C3DED"/>
    <w:multiLevelType w:val="hybridMultilevel"/>
    <w:tmpl w:val="F6B41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E4119F"/>
    <w:multiLevelType w:val="multilevel"/>
    <w:tmpl w:val="711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C34E8"/>
    <w:multiLevelType w:val="hybridMultilevel"/>
    <w:tmpl w:val="CC94F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801BDD"/>
    <w:multiLevelType w:val="hybridMultilevel"/>
    <w:tmpl w:val="3CEC8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1972BF"/>
    <w:multiLevelType w:val="hybridMultilevel"/>
    <w:tmpl w:val="B0F63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805F3E"/>
    <w:multiLevelType w:val="hybridMultilevel"/>
    <w:tmpl w:val="435CB7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800A99"/>
    <w:multiLevelType w:val="singleLevel"/>
    <w:tmpl w:val="CD34FCA4"/>
    <w:lvl w:ilvl="0">
      <w:start w:val="1"/>
      <w:numFmt w:val="lowerLetter"/>
      <w:lvlText w:val="(%1)"/>
      <w:lvlJc w:val="left"/>
      <w:pPr>
        <w:tabs>
          <w:tab w:val="num" w:pos="1134"/>
        </w:tabs>
        <w:ind w:left="1134" w:hanging="567"/>
      </w:pPr>
    </w:lvl>
  </w:abstractNum>
  <w:abstractNum w:abstractNumId="66" w15:restartNumberingAfterBreak="0">
    <w:nsid w:val="6E922F65"/>
    <w:multiLevelType w:val="hybridMultilevel"/>
    <w:tmpl w:val="ECAE5D9E"/>
    <w:lvl w:ilvl="0" w:tplc="8A8A3A6C">
      <w:numFmt w:val="bullet"/>
      <w:lvlText w:val="-"/>
      <w:lvlJc w:val="left"/>
      <w:pPr>
        <w:ind w:left="720" w:hanging="360"/>
      </w:pPr>
      <w:rPr>
        <w:rFonts w:ascii="Raleway Light" w:eastAsia="Times New Roman" w:hAnsi="Raleway Light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9C3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93E5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F94552E"/>
    <w:multiLevelType w:val="multilevel"/>
    <w:tmpl w:val="FB48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437EA8"/>
    <w:multiLevelType w:val="hybridMultilevel"/>
    <w:tmpl w:val="8A08C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1C0592"/>
    <w:multiLevelType w:val="hybridMultilevel"/>
    <w:tmpl w:val="D3A4F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8D1F74"/>
    <w:multiLevelType w:val="multilevel"/>
    <w:tmpl w:val="A43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B0320C"/>
    <w:multiLevelType w:val="hybridMultilevel"/>
    <w:tmpl w:val="091829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A3B6CF4"/>
    <w:multiLevelType w:val="hybridMultilevel"/>
    <w:tmpl w:val="1C5C73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5566CC"/>
    <w:multiLevelType w:val="hybridMultilevel"/>
    <w:tmpl w:val="FAE0FD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C03A74"/>
    <w:multiLevelType w:val="hybridMultilevel"/>
    <w:tmpl w:val="83305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572101">
    <w:abstractNumId w:val="0"/>
  </w:num>
  <w:num w:numId="2" w16cid:durableId="1520044055">
    <w:abstractNumId w:val="24"/>
  </w:num>
  <w:num w:numId="3" w16cid:durableId="324555632">
    <w:abstractNumId w:val="54"/>
  </w:num>
  <w:num w:numId="4" w16cid:durableId="1346057219">
    <w:abstractNumId w:val="27"/>
  </w:num>
  <w:num w:numId="5" w16cid:durableId="1851672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35074">
    <w:abstractNumId w:val="34"/>
  </w:num>
  <w:num w:numId="7" w16cid:durableId="1760977256">
    <w:abstractNumId w:val="66"/>
  </w:num>
  <w:num w:numId="8" w16cid:durableId="1379088049">
    <w:abstractNumId w:val="9"/>
  </w:num>
  <w:num w:numId="9" w16cid:durableId="178812355">
    <w:abstractNumId w:val="41"/>
  </w:num>
  <w:num w:numId="10" w16cid:durableId="377168501">
    <w:abstractNumId w:val="57"/>
  </w:num>
  <w:num w:numId="11" w16cid:durableId="77026096">
    <w:abstractNumId w:val="46"/>
  </w:num>
  <w:num w:numId="12" w16cid:durableId="1972050600">
    <w:abstractNumId w:val="65"/>
  </w:num>
  <w:num w:numId="13" w16cid:durableId="698312295">
    <w:abstractNumId w:val="43"/>
  </w:num>
  <w:num w:numId="14" w16cid:durableId="260722852">
    <w:abstractNumId w:val="28"/>
  </w:num>
  <w:num w:numId="15" w16cid:durableId="448816992">
    <w:abstractNumId w:val="45"/>
  </w:num>
  <w:num w:numId="16" w16cid:durableId="1003169622">
    <w:abstractNumId w:val="25"/>
  </w:num>
  <w:num w:numId="17" w16cid:durableId="744227474">
    <w:abstractNumId w:val="37"/>
  </w:num>
  <w:num w:numId="18" w16cid:durableId="364451403">
    <w:abstractNumId w:val="0"/>
  </w:num>
  <w:num w:numId="19" w16cid:durableId="265237835">
    <w:abstractNumId w:val="0"/>
  </w:num>
  <w:num w:numId="20" w16cid:durableId="1765296694">
    <w:abstractNumId w:val="0"/>
  </w:num>
  <w:num w:numId="21" w16cid:durableId="72162105">
    <w:abstractNumId w:val="0"/>
  </w:num>
  <w:num w:numId="22" w16cid:durableId="66072239">
    <w:abstractNumId w:val="0"/>
  </w:num>
  <w:num w:numId="23" w16cid:durableId="1687362802">
    <w:abstractNumId w:val="0"/>
  </w:num>
  <w:num w:numId="24" w16cid:durableId="1883709863">
    <w:abstractNumId w:val="31"/>
  </w:num>
  <w:num w:numId="25" w16cid:durableId="584457683">
    <w:abstractNumId w:val="67"/>
  </w:num>
  <w:num w:numId="26" w16cid:durableId="2094662511">
    <w:abstractNumId w:val="55"/>
  </w:num>
  <w:num w:numId="27" w16cid:durableId="784622030">
    <w:abstractNumId w:val="70"/>
  </w:num>
  <w:num w:numId="28" w16cid:durableId="2013023122">
    <w:abstractNumId w:val="56"/>
  </w:num>
  <w:num w:numId="29" w16cid:durableId="1767775262">
    <w:abstractNumId w:val="60"/>
  </w:num>
  <w:num w:numId="30" w16cid:durableId="126437888">
    <w:abstractNumId w:val="26"/>
  </w:num>
  <w:num w:numId="31" w16cid:durableId="560141479">
    <w:abstractNumId w:val="71"/>
  </w:num>
  <w:num w:numId="32" w16cid:durableId="316686305">
    <w:abstractNumId w:val="0"/>
  </w:num>
  <w:num w:numId="33" w16cid:durableId="2013097476">
    <w:abstractNumId w:val="0"/>
  </w:num>
  <w:num w:numId="34" w16cid:durableId="1961691801">
    <w:abstractNumId w:val="0"/>
  </w:num>
  <w:num w:numId="35" w16cid:durableId="669599028">
    <w:abstractNumId w:val="0"/>
  </w:num>
  <w:num w:numId="36" w16cid:durableId="1695426582">
    <w:abstractNumId w:val="0"/>
  </w:num>
  <w:num w:numId="37" w16cid:durableId="915171014">
    <w:abstractNumId w:val="0"/>
  </w:num>
  <w:num w:numId="38" w16cid:durableId="1526745890">
    <w:abstractNumId w:val="32"/>
  </w:num>
  <w:num w:numId="39" w16cid:durableId="1196843311">
    <w:abstractNumId w:val="12"/>
  </w:num>
  <w:num w:numId="40" w16cid:durableId="1546522851">
    <w:abstractNumId w:val="29"/>
  </w:num>
  <w:num w:numId="41" w16cid:durableId="1322126742">
    <w:abstractNumId w:val="59"/>
  </w:num>
  <w:num w:numId="42" w16cid:durableId="237594901">
    <w:abstractNumId w:val="11"/>
  </w:num>
  <w:num w:numId="43" w16cid:durableId="1452164695">
    <w:abstractNumId w:val="33"/>
  </w:num>
  <w:num w:numId="44" w16cid:durableId="1305817057">
    <w:abstractNumId w:val="74"/>
  </w:num>
  <w:num w:numId="45" w16cid:durableId="437065086">
    <w:abstractNumId w:val="58"/>
  </w:num>
  <w:num w:numId="46" w16cid:durableId="975184118">
    <w:abstractNumId w:val="0"/>
  </w:num>
  <w:num w:numId="47" w16cid:durableId="920866980">
    <w:abstractNumId w:val="0"/>
  </w:num>
  <w:num w:numId="48" w16cid:durableId="362051829">
    <w:abstractNumId w:val="22"/>
  </w:num>
  <w:num w:numId="49" w16cid:durableId="131564649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202912517">
    <w:abstractNumId w:val="2"/>
  </w:num>
  <w:num w:numId="51" w16cid:durableId="886375432">
    <w:abstractNumId w:val="3"/>
  </w:num>
  <w:num w:numId="52" w16cid:durableId="1928537962">
    <w:abstractNumId w:val="4"/>
  </w:num>
  <w:num w:numId="53" w16cid:durableId="1389308000">
    <w:abstractNumId w:val="5"/>
  </w:num>
  <w:num w:numId="54" w16cid:durableId="729958365">
    <w:abstractNumId w:val="6"/>
  </w:num>
  <w:num w:numId="55" w16cid:durableId="1364676265">
    <w:abstractNumId w:val="0"/>
  </w:num>
  <w:num w:numId="56" w16cid:durableId="1911848475">
    <w:abstractNumId w:val="0"/>
  </w:num>
  <w:num w:numId="57" w16cid:durableId="166674753">
    <w:abstractNumId w:val="0"/>
  </w:num>
  <w:num w:numId="58" w16cid:durableId="1442264265">
    <w:abstractNumId w:val="0"/>
  </w:num>
  <w:num w:numId="59" w16cid:durableId="1484811186">
    <w:abstractNumId w:val="0"/>
  </w:num>
  <w:num w:numId="60" w16cid:durableId="1829204798">
    <w:abstractNumId w:val="0"/>
  </w:num>
  <w:num w:numId="61" w16cid:durableId="1177113985">
    <w:abstractNumId w:val="7"/>
  </w:num>
  <w:num w:numId="62" w16cid:durableId="413670471">
    <w:abstractNumId w:val="0"/>
  </w:num>
  <w:num w:numId="63" w16cid:durableId="2038501672">
    <w:abstractNumId w:val="0"/>
  </w:num>
  <w:num w:numId="64" w16cid:durableId="609629815">
    <w:abstractNumId w:val="0"/>
  </w:num>
  <w:num w:numId="65" w16cid:durableId="1556158214">
    <w:abstractNumId w:val="0"/>
  </w:num>
  <w:num w:numId="66" w16cid:durableId="383525850">
    <w:abstractNumId w:val="0"/>
  </w:num>
  <w:num w:numId="67" w16cid:durableId="1480419581">
    <w:abstractNumId w:val="0"/>
  </w:num>
  <w:num w:numId="68" w16cid:durableId="1308392597">
    <w:abstractNumId w:val="0"/>
  </w:num>
  <w:num w:numId="69" w16cid:durableId="780152341">
    <w:abstractNumId w:val="0"/>
  </w:num>
  <w:num w:numId="70" w16cid:durableId="1904756245">
    <w:abstractNumId w:val="51"/>
  </w:num>
  <w:num w:numId="71" w16cid:durableId="2087220825">
    <w:abstractNumId w:val="1"/>
  </w:num>
  <w:num w:numId="72" w16cid:durableId="261690699">
    <w:abstractNumId w:val="2"/>
  </w:num>
  <w:num w:numId="73" w16cid:durableId="416290520">
    <w:abstractNumId w:val="3"/>
  </w:num>
  <w:num w:numId="74" w16cid:durableId="571702151">
    <w:abstractNumId w:val="4"/>
  </w:num>
  <w:num w:numId="75" w16cid:durableId="194927752">
    <w:abstractNumId w:val="23"/>
  </w:num>
  <w:num w:numId="76" w16cid:durableId="17122560">
    <w:abstractNumId w:val="44"/>
  </w:num>
  <w:num w:numId="77" w16cid:durableId="1518273025">
    <w:abstractNumId w:val="16"/>
  </w:num>
  <w:num w:numId="78" w16cid:durableId="1336376772">
    <w:abstractNumId w:val="0"/>
  </w:num>
  <w:num w:numId="79" w16cid:durableId="904998202">
    <w:abstractNumId w:val="0"/>
  </w:num>
  <w:num w:numId="80" w16cid:durableId="895319835">
    <w:abstractNumId w:val="0"/>
  </w:num>
  <w:num w:numId="81" w16cid:durableId="740718471">
    <w:abstractNumId w:val="0"/>
  </w:num>
  <w:num w:numId="82" w16cid:durableId="747578973">
    <w:abstractNumId w:val="0"/>
  </w:num>
  <w:num w:numId="83" w16cid:durableId="236671948">
    <w:abstractNumId w:val="0"/>
  </w:num>
  <w:num w:numId="84" w16cid:durableId="1010596582">
    <w:abstractNumId w:val="0"/>
  </w:num>
  <w:num w:numId="85" w16cid:durableId="844631635">
    <w:abstractNumId w:val="0"/>
  </w:num>
  <w:num w:numId="86" w16cid:durableId="875507061">
    <w:abstractNumId w:val="0"/>
  </w:num>
  <w:num w:numId="87" w16cid:durableId="2050297107">
    <w:abstractNumId w:val="0"/>
  </w:num>
  <w:num w:numId="88" w16cid:durableId="258759342">
    <w:abstractNumId w:val="21"/>
  </w:num>
  <w:num w:numId="89" w16cid:durableId="929435062">
    <w:abstractNumId w:val="35"/>
  </w:num>
  <w:num w:numId="90" w16cid:durableId="722678337">
    <w:abstractNumId w:val="18"/>
  </w:num>
  <w:num w:numId="91" w16cid:durableId="1074740860">
    <w:abstractNumId w:val="62"/>
  </w:num>
  <w:num w:numId="92" w16cid:durableId="1299191814">
    <w:abstractNumId w:val="5"/>
  </w:num>
  <w:num w:numId="93" w16cid:durableId="1611742785">
    <w:abstractNumId w:val="6"/>
  </w:num>
  <w:num w:numId="94" w16cid:durableId="89811733">
    <w:abstractNumId w:val="7"/>
  </w:num>
  <w:num w:numId="95" w16cid:durableId="53892989">
    <w:abstractNumId w:val="0"/>
  </w:num>
  <w:num w:numId="96" w16cid:durableId="23287296">
    <w:abstractNumId w:val="0"/>
  </w:num>
  <w:num w:numId="97" w16cid:durableId="1400053715">
    <w:abstractNumId w:val="0"/>
  </w:num>
  <w:num w:numId="98" w16cid:durableId="1978759431">
    <w:abstractNumId w:val="0"/>
  </w:num>
  <w:num w:numId="99" w16cid:durableId="774520575">
    <w:abstractNumId w:val="15"/>
  </w:num>
  <w:num w:numId="100" w16cid:durableId="152527321">
    <w:abstractNumId w:val="8"/>
  </w:num>
  <w:num w:numId="101" w16cid:durableId="262492655">
    <w:abstractNumId w:val="13"/>
  </w:num>
  <w:num w:numId="102" w16cid:durableId="292829016">
    <w:abstractNumId w:val="69"/>
  </w:num>
  <w:num w:numId="103" w16cid:durableId="729159390">
    <w:abstractNumId w:val="63"/>
  </w:num>
  <w:num w:numId="104" w16cid:durableId="634289832">
    <w:abstractNumId w:val="42"/>
  </w:num>
  <w:num w:numId="105" w16cid:durableId="110326718">
    <w:abstractNumId w:val="10"/>
  </w:num>
  <w:num w:numId="106" w16cid:durableId="1737121152">
    <w:abstractNumId w:val="0"/>
  </w:num>
  <w:num w:numId="107" w16cid:durableId="1060519055">
    <w:abstractNumId w:val="0"/>
  </w:num>
  <w:num w:numId="108" w16cid:durableId="256836996">
    <w:abstractNumId w:val="0"/>
  </w:num>
  <w:num w:numId="109" w16cid:durableId="1010335523">
    <w:abstractNumId w:val="0"/>
  </w:num>
  <w:num w:numId="110" w16cid:durableId="1715688613">
    <w:abstractNumId w:val="14"/>
  </w:num>
  <w:num w:numId="111" w16cid:durableId="1603299124">
    <w:abstractNumId w:val="73"/>
  </w:num>
  <w:num w:numId="112" w16cid:durableId="623775068">
    <w:abstractNumId w:val="36"/>
  </w:num>
  <w:num w:numId="113" w16cid:durableId="2028364977">
    <w:abstractNumId w:val="17"/>
  </w:num>
  <w:num w:numId="114" w16cid:durableId="893781203">
    <w:abstractNumId w:val="49"/>
  </w:num>
  <w:num w:numId="115" w16cid:durableId="913079833">
    <w:abstractNumId w:val="61"/>
  </w:num>
  <w:num w:numId="116" w16cid:durableId="1909917985">
    <w:abstractNumId w:val="0"/>
  </w:num>
  <w:num w:numId="117" w16cid:durableId="1364287542">
    <w:abstractNumId w:val="0"/>
  </w:num>
  <w:num w:numId="118" w16cid:durableId="62918546">
    <w:abstractNumId w:val="72"/>
  </w:num>
  <w:num w:numId="119" w16cid:durableId="304090865">
    <w:abstractNumId w:val="64"/>
  </w:num>
  <w:num w:numId="120" w16cid:durableId="1809319655">
    <w:abstractNumId w:val="0"/>
  </w:num>
  <w:num w:numId="121" w16cid:durableId="1130516513">
    <w:abstractNumId w:val="0"/>
  </w:num>
  <w:num w:numId="122" w16cid:durableId="437024644">
    <w:abstractNumId w:val="0"/>
  </w:num>
  <w:num w:numId="123" w16cid:durableId="1760516200">
    <w:abstractNumId w:val="0"/>
  </w:num>
  <w:num w:numId="124" w16cid:durableId="954752750">
    <w:abstractNumId w:val="19"/>
  </w:num>
  <w:num w:numId="125" w16cid:durableId="1736706660">
    <w:abstractNumId w:val="50"/>
  </w:num>
  <w:num w:numId="126" w16cid:durableId="1081834737">
    <w:abstractNumId w:val="68"/>
  </w:num>
  <w:num w:numId="127" w16cid:durableId="212427464">
    <w:abstractNumId w:val="0"/>
  </w:num>
  <w:num w:numId="128" w16cid:durableId="1344866599">
    <w:abstractNumId w:val="0"/>
  </w:num>
  <w:num w:numId="129" w16cid:durableId="25720161">
    <w:abstractNumId w:val="0"/>
  </w:num>
  <w:num w:numId="130" w16cid:durableId="1742830368">
    <w:abstractNumId w:val="47"/>
  </w:num>
  <w:num w:numId="131" w16cid:durableId="1761026524">
    <w:abstractNumId w:val="39"/>
  </w:num>
  <w:num w:numId="132" w16cid:durableId="639921671">
    <w:abstractNumId w:val="52"/>
  </w:num>
  <w:num w:numId="133" w16cid:durableId="269705031">
    <w:abstractNumId w:val="0"/>
  </w:num>
  <w:num w:numId="134" w16cid:durableId="353069842">
    <w:abstractNumId w:val="0"/>
  </w:num>
  <w:num w:numId="135" w16cid:durableId="1752506527">
    <w:abstractNumId w:val="20"/>
  </w:num>
  <w:num w:numId="136" w16cid:durableId="1346596233">
    <w:abstractNumId w:val="0"/>
  </w:num>
  <w:num w:numId="137" w16cid:durableId="1969387509">
    <w:abstractNumId w:val="0"/>
  </w:num>
  <w:num w:numId="138" w16cid:durableId="1128742780">
    <w:abstractNumId w:val="40"/>
  </w:num>
  <w:num w:numId="139" w16cid:durableId="1431273461">
    <w:abstractNumId w:val="30"/>
  </w:num>
  <w:num w:numId="140" w16cid:durableId="1003048205">
    <w:abstractNumId w:val="38"/>
  </w:num>
  <w:num w:numId="141" w16cid:durableId="1615790778">
    <w:abstractNumId w:val="53"/>
  </w:num>
  <w:num w:numId="142" w16cid:durableId="1919050826">
    <w:abstractNumId w:val="4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style="mso-position-horizontal:inside;mso-position-horizontal-relative:page;mso-position-vertical-relative:page" fillcolor="#96a2b4" stroke="f" strokecolor="#96a2b4">
      <v:fill color="#96a2b4" angle="-90" focus="100%" type="gradient"/>
      <v:stroke color="#96a2b4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67"/>
    <w:rsid w:val="0001254E"/>
    <w:rsid w:val="0001314D"/>
    <w:rsid w:val="0001361A"/>
    <w:rsid w:val="00017301"/>
    <w:rsid w:val="00021F1C"/>
    <w:rsid w:val="00025B82"/>
    <w:rsid w:val="00031B26"/>
    <w:rsid w:val="00032438"/>
    <w:rsid w:val="00036A03"/>
    <w:rsid w:val="00052443"/>
    <w:rsid w:val="00052C08"/>
    <w:rsid w:val="000610C5"/>
    <w:rsid w:val="00073603"/>
    <w:rsid w:val="0008010A"/>
    <w:rsid w:val="000808F6"/>
    <w:rsid w:val="0009465E"/>
    <w:rsid w:val="0009559E"/>
    <w:rsid w:val="000A1C6A"/>
    <w:rsid w:val="000A442B"/>
    <w:rsid w:val="000B4598"/>
    <w:rsid w:val="000C048E"/>
    <w:rsid w:val="000C1871"/>
    <w:rsid w:val="000C423F"/>
    <w:rsid w:val="000D1AD4"/>
    <w:rsid w:val="000D5972"/>
    <w:rsid w:val="00101277"/>
    <w:rsid w:val="001014AD"/>
    <w:rsid w:val="00104A32"/>
    <w:rsid w:val="00105842"/>
    <w:rsid w:val="00111D94"/>
    <w:rsid w:val="001248B6"/>
    <w:rsid w:val="00130CDB"/>
    <w:rsid w:val="00131FD6"/>
    <w:rsid w:val="0013330A"/>
    <w:rsid w:val="00141EA7"/>
    <w:rsid w:val="00142665"/>
    <w:rsid w:val="00144DDF"/>
    <w:rsid w:val="00145008"/>
    <w:rsid w:val="0014605A"/>
    <w:rsid w:val="00147308"/>
    <w:rsid w:val="00156764"/>
    <w:rsid w:val="00157DE6"/>
    <w:rsid w:val="001647AB"/>
    <w:rsid w:val="001654A7"/>
    <w:rsid w:val="00166344"/>
    <w:rsid w:val="00170949"/>
    <w:rsid w:val="00174E02"/>
    <w:rsid w:val="00175AFF"/>
    <w:rsid w:val="00187821"/>
    <w:rsid w:val="00194938"/>
    <w:rsid w:val="001A2BCB"/>
    <w:rsid w:val="001A70D1"/>
    <w:rsid w:val="001B0FA6"/>
    <w:rsid w:val="001B6773"/>
    <w:rsid w:val="001C4481"/>
    <w:rsid w:val="001C711B"/>
    <w:rsid w:val="001C7EFA"/>
    <w:rsid w:val="001E0CE3"/>
    <w:rsid w:val="001E1376"/>
    <w:rsid w:val="001E34BB"/>
    <w:rsid w:val="001E3BD2"/>
    <w:rsid w:val="001E6FB1"/>
    <w:rsid w:val="001F4330"/>
    <w:rsid w:val="001F439E"/>
    <w:rsid w:val="001F43BA"/>
    <w:rsid w:val="001F4E5C"/>
    <w:rsid w:val="001F7B29"/>
    <w:rsid w:val="002029E8"/>
    <w:rsid w:val="00206517"/>
    <w:rsid w:val="0021328A"/>
    <w:rsid w:val="002214C6"/>
    <w:rsid w:val="00222598"/>
    <w:rsid w:val="00223DEC"/>
    <w:rsid w:val="00231258"/>
    <w:rsid w:val="00232EC5"/>
    <w:rsid w:val="00245812"/>
    <w:rsid w:val="002533CC"/>
    <w:rsid w:val="0025636E"/>
    <w:rsid w:val="00257145"/>
    <w:rsid w:val="00257466"/>
    <w:rsid w:val="00260E9D"/>
    <w:rsid w:val="00263A83"/>
    <w:rsid w:val="00274473"/>
    <w:rsid w:val="002755F9"/>
    <w:rsid w:val="00283526"/>
    <w:rsid w:val="00283E54"/>
    <w:rsid w:val="00297F6C"/>
    <w:rsid w:val="002A37A9"/>
    <w:rsid w:val="002A799C"/>
    <w:rsid w:val="002B1759"/>
    <w:rsid w:val="002B3CA4"/>
    <w:rsid w:val="002D140A"/>
    <w:rsid w:val="002D7C4A"/>
    <w:rsid w:val="002E6942"/>
    <w:rsid w:val="002F4108"/>
    <w:rsid w:val="0030177B"/>
    <w:rsid w:val="00303098"/>
    <w:rsid w:val="0031434C"/>
    <w:rsid w:val="003155E3"/>
    <w:rsid w:val="003361F8"/>
    <w:rsid w:val="00350F1A"/>
    <w:rsid w:val="003523A0"/>
    <w:rsid w:val="003560DB"/>
    <w:rsid w:val="003610F1"/>
    <w:rsid w:val="00364AFE"/>
    <w:rsid w:val="00371980"/>
    <w:rsid w:val="00384DAD"/>
    <w:rsid w:val="003958C3"/>
    <w:rsid w:val="00396E84"/>
    <w:rsid w:val="003B592E"/>
    <w:rsid w:val="003B7942"/>
    <w:rsid w:val="003C1359"/>
    <w:rsid w:val="003C22A7"/>
    <w:rsid w:val="003C6751"/>
    <w:rsid w:val="003F025B"/>
    <w:rsid w:val="003F7042"/>
    <w:rsid w:val="003F7081"/>
    <w:rsid w:val="004044A6"/>
    <w:rsid w:val="00404556"/>
    <w:rsid w:val="00404F6C"/>
    <w:rsid w:val="0041002F"/>
    <w:rsid w:val="00415442"/>
    <w:rsid w:val="0041696D"/>
    <w:rsid w:val="0041724C"/>
    <w:rsid w:val="004224EA"/>
    <w:rsid w:val="00425D44"/>
    <w:rsid w:val="004325C9"/>
    <w:rsid w:val="00435548"/>
    <w:rsid w:val="00441168"/>
    <w:rsid w:val="004425C7"/>
    <w:rsid w:val="00451C9E"/>
    <w:rsid w:val="00462999"/>
    <w:rsid w:val="00467EC8"/>
    <w:rsid w:val="00477471"/>
    <w:rsid w:val="004778EC"/>
    <w:rsid w:val="0048399B"/>
    <w:rsid w:val="00484243"/>
    <w:rsid w:val="00485842"/>
    <w:rsid w:val="004932FC"/>
    <w:rsid w:val="004B04F9"/>
    <w:rsid w:val="004C04DC"/>
    <w:rsid w:val="004C0912"/>
    <w:rsid w:val="004C5443"/>
    <w:rsid w:val="004E0957"/>
    <w:rsid w:val="004F4C54"/>
    <w:rsid w:val="004F6E8E"/>
    <w:rsid w:val="005003F2"/>
    <w:rsid w:val="00501C81"/>
    <w:rsid w:val="00504B8D"/>
    <w:rsid w:val="0051430A"/>
    <w:rsid w:val="00530B81"/>
    <w:rsid w:val="00542F54"/>
    <w:rsid w:val="00552B08"/>
    <w:rsid w:val="00552B62"/>
    <w:rsid w:val="0055326B"/>
    <w:rsid w:val="00556FEE"/>
    <w:rsid w:val="0056385D"/>
    <w:rsid w:val="0056738B"/>
    <w:rsid w:val="00574E34"/>
    <w:rsid w:val="00583AB7"/>
    <w:rsid w:val="00591DA9"/>
    <w:rsid w:val="00594583"/>
    <w:rsid w:val="005A09BC"/>
    <w:rsid w:val="005A5189"/>
    <w:rsid w:val="005A54EE"/>
    <w:rsid w:val="005A7DAA"/>
    <w:rsid w:val="005B78FC"/>
    <w:rsid w:val="005C2EEE"/>
    <w:rsid w:val="005D3FE9"/>
    <w:rsid w:val="005D404A"/>
    <w:rsid w:val="005D59E1"/>
    <w:rsid w:val="005E34DD"/>
    <w:rsid w:val="005F593C"/>
    <w:rsid w:val="005F66FA"/>
    <w:rsid w:val="00602C3F"/>
    <w:rsid w:val="0060572F"/>
    <w:rsid w:val="00606AA6"/>
    <w:rsid w:val="0061308C"/>
    <w:rsid w:val="006208E5"/>
    <w:rsid w:val="00621FBC"/>
    <w:rsid w:val="006236A8"/>
    <w:rsid w:val="00626F80"/>
    <w:rsid w:val="00633876"/>
    <w:rsid w:val="00643938"/>
    <w:rsid w:val="00643EA2"/>
    <w:rsid w:val="006445DA"/>
    <w:rsid w:val="00644696"/>
    <w:rsid w:val="00645634"/>
    <w:rsid w:val="0064749A"/>
    <w:rsid w:val="00656358"/>
    <w:rsid w:val="00657603"/>
    <w:rsid w:val="006656D8"/>
    <w:rsid w:val="006746B9"/>
    <w:rsid w:val="00696358"/>
    <w:rsid w:val="00697DB2"/>
    <w:rsid w:val="00697FFC"/>
    <w:rsid w:val="006A2822"/>
    <w:rsid w:val="006A5F15"/>
    <w:rsid w:val="006A7F34"/>
    <w:rsid w:val="006B474E"/>
    <w:rsid w:val="006C1206"/>
    <w:rsid w:val="006C27D6"/>
    <w:rsid w:val="006C2B82"/>
    <w:rsid w:val="006C4AB8"/>
    <w:rsid w:val="006C6000"/>
    <w:rsid w:val="006D1839"/>
    <w:rsid w:val="006D5DE3"/>
    <w:rsid w:val="006E4B56"/>
    <w:rsid w:val="006E5D3D"/>
    <w:rsid w:val="006F4DCA"/>
    <w:rsid w:val="00702245"/>
    <w:rsid w:val="00703A1B"/>
    <w:rsid w:val="00705002"/>
    <w:rsid w:val="00706FDD"/>
    <w:rsid w:val="00710A61"/>
    <w:rsid w:val="00730E29"/>
    <w:rsid w:val="0073179B"/>
    <w:rsid w:val="00733E1E"/>
    <w:rsid w:val="007366C7"/>
    <w:rsid w:val="0073706E"/>
    <w:rsid w:val="00755A65"/>
    <w:rsid w:val="007667DA"/>
    <w:rsid w:val="00770058"/>
    <w:rsid w:val="00773BEB"/>
    <w:rsid w:val="00781597"/>
    <w:rsid w:val="00783802"/>
    <w:rsid w:val="00792A04"/>
    <w:rsid w:val="007A1F76"/>
    <w:rsid w:val="007A757E"/>
    <w:rsid w:val="007B46C8"/>
    <w:rsid w:val="007B7794"/>
    <w:rsid w:val="007D3A67"/>
    <w:rsid w:val="007D4C0F"/>
    <w:rsid w:val="007D6C1E"/>
    <w:rsid w:val="007F54C7"/>
    <w:rsid w:val="007F6470"/>
    <w:rsid w:val="00803B0F"/>
    <w:rsid w:val="00805C23"/>
    <w:rsid w:val="0082289B"/>
    <w:rsid w:val="00824C7F"/>
    <w:rsid w:val="00834D86"/>
    <w:rsid w:val="00841A6E"/>
    <w:rsid w:val="00846F17"/>
    <w:rsid w:val="008525F7"/>
    <w:rsid w:val="00854093"/>
    <w:rsid w:val="008570FD"/>
    <w:rsid w:val="00862010"/>
    <w:rsid w:val="0086562F"/>
    <w:rsid w:val="00871064"/>
    <w:rsid w:val="008714AA"/>
    <w:rsid w:val="0087713A"/>
    <w:rsid w:val="00882E49"/>
    <w:rsid w:val="00885ECB"/>
    <w:rsid w:val="008879D7"/>
    <w:rsid w:val="008903E5"/>
    <w:rsid w:val="00890982"/>
    <w:rsid w:val="00895EBD"/>
    <w:rsid w:val="00895F0F"/>
    <w:rsid w:val="008A1499"/>
    <w:rsid w:val="008A168F"/>
    <w:rsid w:val="008A242F"/>
    <w:rsid w:val="008A7581"/>
    <w:rsid w:val="008B304E"/>
    <w:rsid w:val="008B7111"/>
    <w:rsid w:val="008C4750"/>
    <w:rsid w:val="008C6FC5"/>
    <w:rsid w:val="008C70C6"/>
    <w:rsid w:val="008E68FA"/>
    <w:rsid w:val="008E6B65"/>
    <w:rsid w:val="008F2871"/>
    <w:rsid w:val="008F574C"/>
    <w:rsid w:val="008F5A1C"/>
    <w:rsid w:val="00902DE3"/>
    <w:rsid w:val="00907BD7"/>
    <w:rsid w:val="009135E4"/>
    <w:rsid w:val="00913BBF"/>
    <w:rsid w:val="0091405F"/>
    <w:rsid w:val="00914163"/>
    <w:rsid w:val="009141DC"/>
    <w:rsid w:val="009144F3"/>
    <w:rsid w:val="0091533E"/>
    <w:rsid w:val="0091721F"/>
    <w:rsid w:val="00924D85"/>
    <w:rsid w:val="00926980"/>
    <w:rsid w:val="00927ADC"/>
    <w:rsid w:val="0093155F"/>
    <w:rsid w:val="00935A2E"/>
    <w:rsid w:val="00935B88"/>
    <w:rsid w:val="00937A55"/>
    <w:rsid w:val="0094121B"/>
    <w:rsid w:val="00945A6A"/>
    <w:rsid w:val="0094693B"/>
    <w:rsid w:val="00951ED7"/>
    <w:rsid w:val="00953977"/>
    <w:rsid w:val="00954760"/>
    <w:rsid w:val="00954B32"/>
    <w:rsid w:val="00960D34"/>
    <w:rsid w:val="00970D81"/>
    <w:rsid w:val="00972DD3"/>
    <w:rsid w:val="0097584B"/>
    <w:rsid w:val="00975EAF"/>
    <w:rsid w:val="00977B7C"/>
    <w:rsid w:val="00982347"/>
    <w:rsid w:val="00996B36"/>
    <w:rsid w:val="00997348"/>
    <w:rsid w:val="00997401"/>
    <w:rsid w:val="009A2AAA"/>
    <w:rsid w:val="009B125E"/>
    <w:rsid w:val="009B246D"/>
    <w:rsid w:val="009B6AC3"/>
    <w:rsid w:val="009C5109"/>
    <w:rsid w:val="009C54E0"/>
    <w:rsid w:val="009E3DAF"/>
    <w:rsid w:val="009E74A0"/>
    <w:rsid w:val="009F28E5"/>
    <w:rsid w:val="009F4CC5"/>
    <w:rsid w:val="009F5217"/>
    <w:rsid w:val="00A0322C"/>
    <w:rsid w:val="00A075F1"/>
    <w:rsid w:val="00A14EBB"/>
    <w:rsid w:val="00A17295"/>
    <w:rsid w:val="00A42436"/>
    <w:rsid w:val="00A45217"/>
    <w:rsid w:val="00A475F3"/>
    <w:rsid w:val="00A5631F"/>
    <w:rsid w:val="00A57FE4"/>
    <w:rsid w:val="00A645F3"/>
    <w:rsid w:val="00A72312"/>
    <w:rsid w:val="00A7474C"/>
    <w:rsid w:val="00A838E8"/>
    <w:rsid w:val="00A97F75"/>
    <w:rsid w:val="00AA1024"/>
    <w:rsid w:val="00AA1C38"/>
    <w:rsid w:val="00AA5D8D"/>
    <w:rsid w:val="00AA612A"/>
    <w:rsid w:val="00AC3534"/>
    <w:rsid w:val="00AC5423"/>
    <w:rsid w:val="00AD4116"/>
    <w:rsid w:val="00AE0414"/>
    <w:rsid w:val="00AF1908"/>
    <w:rsid w:val="00AF3A60"/>
    <w:rsid w:val="00AF452B"/>
    <w:rsid w:val="00B12577"/>
    <w:rsid w:val="00B15902"/>
    <w:rsid w:val="00B17985"/>
    <w:rsid w:val="00B256C7"/>
    <w:rsid w:val="00B318DA"/>
    <w:rsid w:val="00B40CA6"/>
    <w:rsid w:val="00B42195"/>
    <w:rsid w:val="00B4234E"/>
    <w:rsid w:val="00B431C0"/>
    <w:rsid w:val="00B54903"/>
    <w:rsid w:val="00B55EAF"/>
    <w:rsid w:val="00B614E0"/>
    <w:rsid w:val="00B62176"/>
    <w:rsid w:val="00B70993"/>
    <w:rsid w:val="00B70A99"/>
    <w:rsid w:val="00B74252"/>
    <w:rsid w:val="00B742FA"/>
    <w:rsid w:val="00B76EDB"/>
    <w:rsid w:val="00B81E39"/>
    <w:rsid w:val="00B838B9"/>
    <w:rsid w:val="00B86AE5"/>
    <w:rsid w:val="00B8781C"/>
    <w:rsid w:val="00B93794"/>
    <w:rsid w:val="00B94493"/>
    <w:rsid w:val="00B956CF"/>
    <w:rsid w:val="00B9747D"/>
    <w:rsid w:val="00BA20B0"/>
    <w:rsid w:val="00BC006A"/>
    <w:rsid w:val="00BC056B"/>
    <w:rsid w:val="00BC0C34"/>
    <w:rsid w:val="00BC15FC"/>
    <w:rsid w:val="00BC222C"/>
    <w:rsid w:val="00BC2FCB"/>
    <w:rsid w:val="00BC555C"/>
    <w:rsid w:val="00BE4668"/>
    <w:rsid w:val="00BF4058"/>
    <w:rsid w:val="00C0464E"/>
    <w:rsid w:val="00C07895"/>
    <w:rsid w:val="00C10AC8"/>
    <w:rsid w:val="00C168B5"/>
    <w:rsid w:val="00C17199"/>
    <w:rsid w:val="00C256FF"/>
    <w:rsid w:val="00C32B05"/>
    <w:rsid w:val="00C37126"/>
    <w:rsid w:val="00C37684"/>
    <w:rsid w:val="00C42BB7"/>
    <w:rsid w:val="00C64FBD"/>
    <w:rsid w:val="00C656F2"/>
    <w:rsid w:val="00C67ED7"/>
    <w:rsid w:val="00C71B96"/>
    <w:rsid w:val="00C73051"/>
    <w:rsid w:val="00C84783"/>
    <w:rsid w:val="00C87336"/>
    <w:rsid w:val="00C9692B"/>
    <w:rsid w:val="00CA3581"/>
    <w:rsid w:val="00CB0CE9"/>
    <w:rsid w:val="00CB7BAA"/>
    <w:rsid w:val="00CD1274"/>
    <w:rsid w:val="00CD40E3"/>
    <w:rsid w:val="00CD76DB"/>
    <w:rsid w:val="00CD7896"/>
    <w:rsid w:val="00CE444A"/>
    <w:rsid w:val="00CF2395"/>
    <w:rsid w:val="00CF3558"/>
    <w:rsid w:val="00CF7D4D"/>
    <w:rsid w:val="00D021F7"/>
    <w:rsid w:val="00D026ED"/>
    <w:rsid w:val="00D0600F"/>
    <w:rsid w:val="00D07591"/>
    <w:rsid w:val="00D11050"/>
    <w:rsid w:val="00D1166D"/>
    <w:rsid w:val="00D13503"/>
    <w:rsid w:val="00D16167"/>
    <w:rsid w:val="00D21F87"/>
    <w:rsid w:val="00D4503F"/>
    <w:rsid w:val="00D46A29"/>
    <w:rsid w:val="00D604F6"/>
    <w:rsid w:val="00D712F1"/>
    <w:rsid w:val="00D74290"/>
    <w:rsid w:val="00D842C6"/>
    <w:rsid w:val="00D86F99"/>
    <w:rsid w:val="00D90AE0"/>
    <w:rsid w:val="00D959AA"/>
    <w:rsid w:val="00DA0DD6"/>
    <w:rsid w:val="00DB17A5"/>
    <w:rsid w:val="00DB6483"/>
    <w:rsid w:val="00DB6836"/>
    <w:rsid w:val="00DC37F7"/>
    <w:rsid w:val="00DC6753"/>
    <w:rsid w:val="00DC67F6"/>
    <w:rsid w:val="00DD417C"/>
    <w:rsid w:val="00DD469C"/>
    <w:rsid w:val="00DD6CB8"/>
    <w:rsid w:val="00DE6ADE"/>
    <w:rsid w:val="00E01229"/>
    <w:rsid w:val="00E05EB6"/>
    <w:rsid w:val="00E13521"/>
    <w:rsid w:val="00E21D74"/>
    <w:rsid w:val="00E23AE2"/>
    <w:rsid w:val="00E25357"/>
    <w:rsid w:val="00E2747A"/>
    <w:rsid w:val="00E3221A"/>
    <w:rsid w:val="00E35038"/>
    <w:rsid w:val="00E65D27"/>
    <w:rsid w:val="00E671EE"/>
    <w:rsid w:val="00E77524"/>
    <w:rsid w:val="00E77886"/>
    <w:rsid w:val="00E80001"/>
    <w:rsid w:val="00E83213"/>
    <w:rsid w:val="00E838D0"/>
    <w:rsid w:val="00E958F9"/>
    <w:rsid w:val="00E95F87"/>
    <w:rsid w:val="00EA23D2"/>
    <w:rsid w:val="00EA2DB2"/>
    <w:rsid w:val="00EA3B62"/>
    <w:rsid w:val="00EA7E2B"/>
    <w:rsid w:val="00EA7ED5"/>
    <w:rsid w:val="00EB69B9"/>
    <w:rsid w:val="00EC3CED"/>
    <w:rsid w:val="00EC5CCB"/>
    <w:rsid w:val="00ED3E2E"/>
    <w:rsid w:val="00EE00F7"/>
    <w:rsid w:val="00EE167C"/>
    <w:rsid w:val="00EF0B69"/>
    <w:rsid w:val="00EF752F"/>
    <w:rsid w:val="00F03449"/>
    <w:rsid w:val="00F11182"/>
    <w:rsid w:val="00F12E20"/>
    <w:rsid w:val="00F1649E"/>
    <w:rsid w:val="00F16AF9"/>
    <w:rsid w:val="00F170ED"/>
    <w:rsid w:val="00F2786E"/>
    <w:rsid w:val="00F40860"/>
    <w:rsid w:val="00F4431A"/>
    <w:rsid w:val="00F45D16"/>
    <w:rsid w:val="00F508E0"/>
    <w:rsid w:val="00F62FE8"/>
    <w:rsid w:val="00F6611C"/>
    <w:rsid w:val="00F674EF"/>
    <w:rsid w:val="00F7011B"/>
    <w:rsid w:val="00F70B2B"/>
    <w:rsid w:val="00F711C3"/>
    <w:rsid w:val="00F71AA0"/>
    <w:rsid w:val="00F72C6D"/>
    <w:rsid w:val="00F7526E"/>
    <w:rsid w:val="00F75728"/>
    <w:rsid w:val="00F9120D"/>
    <w:rsid w:val="00F93C44"/>
    <w:rsid w:val="00F94080"/>
    <w:rsid w:val="00F9525E"/>
    <w:rsid w:val="00F9707E"/>
    <w:rsid w:val="00F97667"/>
    <w:rsid w:val="00F979CA"/>
    <w:rsid w:val="00FA1725"/>
    <w:rsid w:val="00FA1BF4"/>
    <w:rsid w:val="00FA2990"/>
    <w:rsid w:val="00FB07D4"/>
    <w:rsid w:val="00FB4547"/>
    <w:rsid w:val="00FB5A33"/>
    <w:rsid w:val="00FB7F61"/>
    <w:rsid w:val="00FC4362"/>
    <w:rsid w:val="00FD30EB"/>
    <w:rsid w:val="00FE18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inside;mso-position-horizontal-relative:page;mso-position-vertical-relative:page" fillcolor="#96a2b4" stroke="f" strokecolor="#96a2b4">
      <v:fill color="#96a2b4" angle="-90" focus="100%" type="gradient"/>
      <v:stroke color="#96a2b4" on="f"/>
    </o:shapedefaults>
    <o:shapelayout v:ext="edit">
      <o:idmap v:ext="edit" data="2"/>
    </o:shapelayout>
  </w:shapeDefaults>
  <w:decimalSymbol w:val=","/>
  <w:listSeparator w:val=";"/>
  <w14:docId w14:val="7379A424"/>
  <w15:docId w15:val="{DB4B8A47-B752-427B-8964-8D81444C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" w:eastAsia="Times New Roman" w:hAnsi="CG 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980"/>
    <w:pPr>
      <w:spacing w:after="120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qFormat/>
    <w:rsid w:val="00222598"/>
    <w:pPr>
      <w:keepNext/>
      <w:pageBreakBefore/>
      <w:numPr>
        <w:numId w:val="1"/>
      </w:numPr>
      <w:shd w:val="solid" w:color="264C72" w:fill="596E97"/>
      <w:spacing w:after="480"/>
      <w:outlineLvl w:val="0"/>
    </w:pPr>
    <w:rPr>
      <w:rFonts w:ascii="Amenti" w:hAnsi="Amenti"/>
      <w:b/>
      <w:caps/>
      <w:color w:val="FFFFFF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F9120D"/>
    <w:pPr>
      <w:keepNext/>
      <w:numPr>
        <w:ilvl w:val="1"/>
        <w:numId w:val="1"/>
      </w:numPr>
      <w:tabs>
        <w:tab w:val="clear" w:pos="567"/>
        <w:tab w:val="num" w:pos="0"/>
      </w:tabs>
      <w:spacing w:before="480" w:after="240"/>
      <w:ind w:left="0"/>
      <w:outlineLvl w:val="1"/>
    </w:pPr>
    <w:rPr>
      <w:b/>
      <w:caps/>
      <w:color w:val="264C72"/>
      <w:sz w:val="28"/>
    </w:rPr>
  </w:style>
  <w:style w:type="paragraph" w:styleId="Ttulo3">
    <w:name w:val="heading 3"/>
    <w:basedOn w:val="Normal"/>
    <w:next w:val="Normal"/>
    <w:link w:val="Ttulo3Car"/>
    <w:qFormat/>
    <w:rsid w:val="00F9120D"/>
    <w:pPr>
      <w:keepNext/>
      <w:numPr>
        <w:ilvl w:val="2"/>
        <w:numId w:val="1"/>
      </w:numPr>
      <w:spacing w:before="480" w:after="240"/>
      <w:outlineLvl w:val="2"/>
    </w:pPr>
    <w:rPr>
      <w:b/>
      <w:color w:val="264C72"/>
      <w:sz w:val="28"/>
      <w:u w:val="single"/>
    </w:rPr>
  </w:style>
  <w:style w:type="paragraph" w:styleId="Ttulo4">
    <w:name w:val="heading 4"/>
    <w:basedOn w:val="Normal"/>
    <w:next w:val="Normal"/>
    <w:qFormat/>
    <w:rsid w:val="00F9120D"/>
    <w:pPr>
      <w:keepNext/>
      <w:numPr>
        <w:ilvl w:val="3"/>
        <w:numId w:val="1"/>
      </w:numPr>
      <w:spacing w:before="480" w:after="240"/>
      <w:outlineLvl w:val="3"/>
    </w:pPr>
    <w:rPr>
      <w:b/>
      <w:color w:val="264C72"/>
      <w:sz w:val="28"/>
    </w:rPr>
  </w:style>
  <w:style w:type="paragraph" w:styleId="Ttulo5">
    <w:name w:val="heading 5"/>
    <w:basedOn w:val="Normal"/>
    <w:next w:val="Normal"/>
    <w:qFormat/>
    <w:rsid w:val="00F9120D"/>
    <w:pPr>
      <w:keepNext/>
      <w:numPr>
        <w:ilvl w:val="4"/>
        <w:numId w:val="1"/>
      </w:numPr>
      <w:spacing w:before="480" w:after="240"/>
      <w:outlineLvl w:val="4"/>
    </w:pPr>
    <w:rPr>
      <w:b/>
      <w:color w:val="264C72"/>
      <w:sz w:val="24"/>
    </w:rPr>
  </w:style>
  <w:style w:type="paragraph" w:styleId="Ttulo6">
    <w:name w:val="heading 6"/>
    <w:basedOn w:val="Normal"/>
    <w:next w:val="TDC2"/>
    <w:qFormat/>
    <w:rsid w:val="00F9120D"/>
    <w:pPr>
      <w:numPr>
        <w:ilvl w:val="5"/>
        <w:numId w:val="1"/>
      </w:numPr>
      <w:outlineLvl w:val="5"/>
    </w:pPr>
    <w:rPr>
      <w:u w:val="single"/>
    </w:rPr>
  </w:style>
  <w:style w:type="paragraph" w:styleId="Ttulo7">
    <w:name w:val="heading 7"/>
    <w:basedOn w:val="Normal"/>
    <w:next w:val="TDC2"/>
    <w:qFormat/>
    <w:rsid w:val="00F9120D"/>
    <w:pPr>
      <w:numPr>
        <w:ilvl w:val="6"/>
        <w:numId w:val="1"/>
      </w:numPr>
      <w:outlineLvl w:val="6"/>
    </w:pPr>
    <w:rPr>
      <w:i/>
    </w:rPr>
  </w:style>
  <w:style w:type="paragraph" w:styleId="Ttulo8">
    <w:name w:val="heading 8"/>
    <w:basedOn w:val="Normal"/>
    <w:next w:val="TDC2"/>
    <w:qFormat/>
    <w:rsid w:val="00F9120D"/>
    <w:pPr>
      <w:numPr>
        <w:ilvl w:val="7"/>
        <w:numId w:val="1"/>
      </w:numPr>
      <w:outlineLvl w:val="7"/>
    </w:pPr>
    <w:rPr>
      <w:i/>
    </w:rPr>
  </w:style>
  <w:style w:type="paragraph" w:styleId="Ttulo9">
    <w:name w:val="heading 9"/>
    <w:basedOn w:val="Normal"/>
    <w:next w:val="TDC2"/>
    <w:qFormat/>
    <w:rsid w:val="00F9120D"/>
    <w:pPr>
      <w:numPr>
        <w:ilvl w:val="8"/>
        <w:numId w:val="1"/>
      </w:numPr>
      <w:outlineLvl w:val="8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rsid w:val="00F9120D"/>
    <w:pPr>
      <w:tabs>
        <w:tab w:val="left" w:pos="1"/>
        <w:tab w:val="center" w:pos="7088"/>
        <w:tab w:val="right" w:pos="14034"/>
      </w:tabs>
      <w:ind w:firstLine="1"/>
    </w:pPr>
    <w:rPr>
      <w:color w:val="808080"/>
      <w:sz w:val="14"/>
    </w:rPr>
  </w:style>
  <w:style w:type="paragraph" w:styleId="TDC2">
    <w:name w:val="toc 2"/>
    <w:basedOn w:val="Normal"/>
    <w:next w:val="Normal"/>
    <w:uiPriority w:val="39"/>
    <w:rsid w:val="00F9120D"/>
    <w:pPr>
      <w:tabs>
        <w:tab w:val="right" w:leader="dot" w:pos="9027"/>
      </w:tabs>
      <w:spacing w:after="0"/>
      <w:jc w:val="left"/>
    </w:pPr>
    <w:rPr>
      <w:smallCaps/>
    </w:rPr>
  </w:style>
  <w:style w:type="character" w:styleId="Refdenotaalfinal">
    <w:name w:val="endnote reference"/>
    <w:semiHidden/>
    <w:rsid w:val="00F9120D"/>
    <w:rPr>
      <w:vertAlign w:val="superscript"/>
    </w:rPr>
  </w:style>
  <w:style w:type="character" w:styleId="Refdecomentario">
    <w:name w:val="annotation reference"/>
    <w:semiHidden/>
    <w:rsid w:val="00F9120D"/>
    <w:rPr>
      <w:sz w:val="16"/>
    </w:rPr>
  </w:style>
  <w:style w:type="paragraph" w:styleId="Piedepgina">
    <w:name w:val="footer"/>
    <w:basedOn w:val="Normal"/>
    <w:link w:val="PiedepginaCar"/>
    <w:uiPriority w:val="99"/>
    <w:rsid w:val="00F9120D"/>
    <w:pPr>
      <w:tabs>
        <w:tab w:val="center" w:pos="4819"/>
        <w:tab w:val="right" w:pos="9071"/>
      </w:tabs>
    </w:pPr>
  </w:style>
  <w:style w:type="character" w:styleId="Refdenotaalpie">
    <w:name w:val="footnote reference"/>
    <w:semiHidden/>
    <w:rsid w:val="00F9120D"/>
    <w:rPr>
      <w:position w:val="6"/>
      <w:sz w:val="16"/>
    </w:rPr>
  </w:style>
  <w:style w:type="paragraph" w:styleId="Textonotapie">
    <w:name w:val="footnote text"/>
    <w:basedOn w:val="Normal"/>
    <w:semiHidden/>
    <w:rsid w:val="00F9120D"/>
  </w:style>
  <w:style w:type="character" w:styleId="Nmerodepgina">
    <w:name w:val="page number"/>
    <w:basedOn w:val="Fuentedeprrafopredeter"/>
    <w:rsid w:val="00F9120D"/>
  </w:style>
  <w:style w:type="paragraph" w:styleId="TDC1">
    <w:name w:val="toc 1"/>
    <w:basedOn w:val="Normal"/>
    <w:next w:val="Normal"/>
    <w:uiPriority w:val="39"/>
    <w:rsid w:val="00F9120D"/>
    <w:pPr>
      <w:tabs>
        <w:tab w:val="right" w:leader="dot" w:pos="9027"/>
      </w:tabs>
      <w:spacing w:before="120" w:after="0"/>
      <w:jc w:val="left"/>
    </w:pPr>
    <w:rPr>
      <w:b/>
      <w:caps/>
    </w:rPr>
  </w:style>
  <w:style w:type="paragraph" w:styleId="TDC3">
    <w:name w:val="toc 3"/>
    <w:basedOn w:val="Normal"/>
    <w:next w:val="Normal"/>
    <w:uiPriority w:val="39"/>
    <w:rsid w:val="00F9120D"/>
    <w:pPr>
      <w:tabs>
        <w:tab w:val="right" w:leader="dot" w:pos="9027"/>
      </w:tabs>
      <w:spacing w:after="0"/>
      <w:ind w:left="238"/>
      <w:jc w:val="left"/>
    </w:pPr>
  </w:style>
  <w:style w:type="paragraph" w:styleId="TDC4">
    <w:name w:val="toc 4"/>
    <w:basedOn w:val="Normal"/>
    <w:next w:val="Normal"/>
    <w:uiPriority w:val="39"/>
    <w:rsid w:val="00F9120D"/>
    <w:pPr>
      <w:tabs>
        <w:tab w:val="right" w:leader="dot" w:pos="9027"/>
      </w:tabs>
      <w:spacing w:after="0"/>
      <w:ind w:left="480"/>
      <w:jc w:val="left"/>
    </w:pPr>
  </w:style>
  <w:style w:type="paragraph" w:styleId="TDC5">
    <w:name w:val="toc 5"/>
    <w:basedOn w:val="Normal"/>
    <w:next w:val="Normal"/>
    <w:uiPriority w:val="39"/>
    <w:rsid w:val="00F9120D"/>
    <w:pPr>
      <w:tabs>
        <w:tab w:val="right" w:leader="dot" w:pos="9027"/>
      </w:tabs>
      <w:spacing w:after="0"/>
      <w:ind w:left="720"/>
      <w:jc w:val="left"/>
    </w:pPr>
    <w:rPr>
      <w:sz w:val="20"/>
    </w:rPr>
  </w:style>
  <w:style w:type="paragraph" w:styleId="TDC6">
    <w:name w:val="toc 6"/>
    <w:basedOn w:val="Normal"/>
    <w:next w:val="Normal"/>
    <w:semiHidden/>
    <w:rsid w:val="00F9120D"/>
    <w:pPr>
      <w:tabs>
        <w:tab w:val="right" w:leader="dot" w:pos="9027"/>
      </w:tabs>
      <w:spacing w:after="0"/>
      <w:ind w:left="960"/>
      <w:jc w:val="left"/>
    </w:pPr>
    <w:rPr>
      <w:sz w:val="18"/>
    </w:rPr>
  </w:style>
  <w:style w:type="paragraph" w:styleId="TDC7">
    <w:name w:val="toc 7"/>
    <w:basedOn w:val="Normal"/>
    <w:next w:val="Normal"/>
    <w:semiHidden/>
    <w:rsid w:val="00F9120D"/>
    <w:pPr>
      <w:tabs>
        <w:tab w:val="right" w:leader="dot" w:pos="9027"/>
      </w:tabs>
      <w:spacing w:after="0"/>
      <w:ind w:left="1200"/>
      <w:jc w:val="left"/>
    </w:pPr>
    <w:rPr>
      <w:sz w:val="18"/>
    </w:rPr>
  </w:style>
  <w:style w:type="paragraph" w:styleId="TDC8">
    <w:name w:val="toc 8"/>
    <w:basedOn w:val="Normal"/>
    <w:next w:val="Normal"/>
    <w:semiHidden/>
    <w:rsid w:val="00F9120D"/>
    <w:pPr>
      <w:tabs>
        <w:tab w:val="right" w:leader="dot" w:pos="9027"/>
      </w:tabs>
      <w:spacing w:after="0"/>
      <w:ind w:left="1440"/>
      <w:jc w:val="left"/>
    </w:pPr>
    <w:rPr>
      <w:sz w:val="18"/>
    </w:rPr>
  </w:style>
  <w:style w:type="paragraph" w:styleId="TDC9">
    <w:name w:val="toc 9"/>
    <w:basedOn w:val="Normal"/>
    <w:next w:val="Normal"/>
    <w:semiHidden/>
    <w:rsid w:val="00F9120D"/>
    <w:pPr>
      <w:tabs>
        <w:tab w:val="right" w:leader="dot" w:pos="9027"/>
      </w:tabs>
      <w:spacing w:after="0"/>
      <w:ind w:left="1680"/>
      <w:jc w:val="left"/>
    </w:pPr>
    <w:rPr>
      <w:sz w:val="18"/>
    </w:rPr>
  </w:style>
  <w:style w:type="paragraph" w:styleId="Descripcin">
    <w:name w:val="caption"/>
    <w:basedOn w:val="Normal"/>
    <w:next w:val="Normal"/>
    <w:qFormat/>
    <w:rsid w:val="00F9120D"/>
    <w:pPr>
      <w:spacing w:before="120"/>
      <w:jc w:val="center"/>
    </w:pPr>
    <w:rPr>
      <w:b/>
      <w:color w:val="264C72"/>
      <w:sz w:val="20"/>
    </w:rPr>
  </w:style>
  <w:style w:type="paragraph" w:styleId="Tabladeilustraciones">
    <w:name w:val="table of figures"/>
    <w:basedOn w:val="Normal"/>
    <w:next w:val="Normal"/>
    <w:uiPriority w:val="99"/>
    <w:rsid w:val="00F9120D"/>
    <w:pPr>
      <w:tabs>
        <w:tab w:val="right" w:leader="dot" w:pos="9027"/>
      </w:tabs>
      <w:spacing w:after="0"/>
      <w:ind w:left="480" w:hanging="480"/>
      <w:jc w:val="left"/>
    </w:pPr>
    <w:rPr>
      <w:smallCaps/>
    </w:rPr>
  </w:style>
  <w:style w:type="paragraph" w:styleId="Encabezado">
    <w:name w:val="header"/>
    <w:basedOn w:val="Normal"/>
    <w:link w:val="EncabezadoCar"/>
    <w:rsid w:val="00F9120D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semiHidden/>
    <w:rsid w:val="00F9120D"/>
    <w:pPr>
      <w:tabs>
        <w:tab w:val="right" w:pos="4153"/>
      </w:tabs>
      <w:spacing w:after="0"/>
      <w:ind w:left="240" w:hanging="240"/>
      <w:jc w:val="left"/>
    </w:pPr>
    <w:rPr>
      <w:sz w:val="18"/>
    </w:rPr>
  </w:style>
  <w:style w:type="paragraph" w:customStyle="1" w:styleId="Tituloanexo">
    <w:name w:val="Titulo anexo"/>
    <w:basedOn w:val="Ttulo1"/>
    <w:next w:val="Normal"/>
    <w:rsid w:val="00F9120D"/>
    <w:pPr>
      <w:keepNext w:val="0"/>
      <w:pageBreakBefore w:val="0"/>
      <w:shd w:val="solid" w:color="264C72" w:fill="auto"/>
      <w:outlineLvl w:val="9"/>
    </w:pPr>
  </w:style>
  <w:style w:type="paragraph" w:styleId="ndice2">
    <w:name w:val="index 2"/>
    <w:basedOn w:val="Normal"/>
    <w:next w:val="Normal"/>
    <w:semiHidden/>
    <w:rsid w:val="00F9120D"/>
    <w:pPr>
      <w:tabs>
        <w:tab w:val="right" w:pos="4153"/>
      </w:tabs>
      <w:spacing w:after="0"/>
      <w:ind w:left="480" w:hanging="240"/>
      <w:jc w:val="left"/>
    </w:pPr>
    <w:rPr>
      <w:sz w:val="18"/>
    </w:rPr>
  </w:style>
  <w:style w:type="paragraph" w:styleId="ndice3">
    <w:name w:val="index 3"/>
    <w:basedOn w:val="Normal"/>
    <w:next w:val="Normal"/>
    <w:semiHidden/>
    <w:rsid w:val="00F9120D"/>
    <w:pPr>
      <w:tabs>
        <w:tab w:val="right" w:pos="4153"/>
      </w:tabs>
      <w:spacing w:after="0"/>
      <w:ind w:left="720" w:hanging="240"/>
      <w:jc w:val="left"/>
    </w:pPr>
    <w:rPr>
      <w:sz w:val="18"/>
    </w:rPr>
  </w:style>
  <w:style w:type="paragraph" w:styleId="ndice4">
    <w:name w:val="index 4"/>
    <w:basedOn w:val="Normal"/>
    <w:next w:val="Normal"/>
    <w:semiHidden/>
    <w:rsid w:val="00F9120D"/>
    <w:pPr>
      <w:tabs>
        <w:tab w:val="right" w:pos="4153"/>
      </w:tabs>
      <w:spacing w:after="0"/>
      <w:ind w:left="960" w:hanging="240"/>
      <w:jc w:val="left"/>
    </w:pPr>
    <w:rPr>
      <w:sz w:val="18"/>
    </w:rPr>
  </w:style>
  <w:style w:type="paragraph" w:styleId="ndice5">
    <w:name w:val="index 5"/>
    <w:basedOn w:val="Normal"/>
    <w:next w:val="Normal"/>
    <w:semiHidden/>
    <w:rsid w:val="00F9120D"/>
    <w:pPr>
      <w:tabs>
        <w:tab w:val="right" w:pos="4153"/>
      </w:tabs>
      <w:spacing w:after="0"/>
      <w:ind w:left="1200" w:hanging="240"/>
      <w:jc w:val="left"/>
    </w:pPr>
    <w:rPr>
      <w:sz w:val="18"/>
    </w:rPr>
  </w:style>
  <w:style w:type="paragraph" w:styleId="ndice6">
    <w:name w:val="index 6"/>
    <w:basedOn w:val="Normal"/>
    <w:next w:val="Normal"/>
    <w:semiHidden/>
    <w:rsid w:val="00F9120D"/>
    <w:pPr>
      <w:tabs>
        <w:tab w:val="right" w:pos="4153"/>
      </w:tabs>
      <w:spacing w:after="0"/>
      <w:ind w:left="1440" w:hanging="240"/>
      <w:jc w:val="left"/>
    </w:pPr>
    <w:rPr>
      <w:sz w:val="18"/>
    </w:rPr>
  </w:style>
  <w:style w:type="paragraph" w:styleId="ndice7">
    <w:name w:val="index 7"/>
    <w:basedOn w:val="Normal"/>
    <w:next w:val="Normal"/>
    <w:semiHidden/>
    <w:rsid w:val="00F9120D"/>
    <w:pPr>
      <w:tabs>
        <w:tab w:val="right" w:pos="4153"/>
      </w:tabs>
      <w:spacing w:after="0"/>
      <w:ind w:left="1680" w:hanging="240"/>
      <w:jc w:val="left"/>
    </w:pPr>
    <w:rPr>
      <w:sz w:val="18"/>
    </w:rPr>
  </w:style>
  <w:style w:type="paragraph" w:styleId="ndice8">
    <w:name w:val="index 8"/>
    <w:basedOn w:val="Normal"/>
    <w:next w:val="Normal"/>
    <w:semiHidden/>
    <w:rsid w:val="00F9120D"/>
    <w:pPr>
      <w:tabs>
        <w:tab w:val="right" w:pos="4153"/>
      </w:tabs>
      <w:spacing w:after="0"/>
      <w:ind w:left="1920" w:hanging="240"/>
      <w:jc w:val="left"/>
    </w:pPr>
    <w:rPr>
      <w:sz w:val="18"/>
    </w:rPr>
  </w:style>
  <w:style w:type="paragraph" w:styleId="ndice9">
    <w:name w:val="index 9"/>
    <w:basedOn w:val="Normal"/>
    <w:next w:val="Normal"/>
    <w:semiHidden/>
    <w:rsid w:val="00F9120D"/>
    <w:pPr>
      <w:tabs>
        <w:tab w:val="right" w:pos="4153"/>
      </w:tabs>
      <w:spacing w:after="0"/>
      <w:ind w:left="2160" w:hanging="240"/>
      <w:jc w:val="left"/>
    </w:pPr>
    <w:rPr>
      <w:sz w:val="18"/>
    </w:rPr>
  </w:style>
  <w:style w:type="character" w:styleId="VariableHTML">
    <w:name w:val="HTML Variable"/>
    <w:rsid w:val="00F9120D"/>
    <w:rPr>
      <w:i/>
      <w:iCs/>
    </w:rPr>
  </w:style>
  <w:style w:type="paragraph" w:customStyle="1" w:styleId="ListadeIlustraciones">
    <w:name w:val="Lista de Ilustraciones"/>
    <w:basedOn w:val="Normal"/>
    <w:rsid w:val="00F9120D"/>
    <w:pPr>
      <w:tabs>
        <w:tab w:val="left" w:pos="1"/>
        <w:tab w:val="left" w:pos="720"/>
      </w:tabs>
      <w:jc w:val="center"/>
    </w:pPr>
    <w:rPr>
      <w:b/>
      <w:sz w:val="28"/>
    </w:rPr>
  </w:style>
  <w:style w:type="paragraph" w:styleId="Ttulodendice">
    <w:name w:val="index heading"/>
    <w:basedOn w:val="Normal"/>
    <w:next w:val="ndice1"/>
    <w:semiHidden/>
    <w:rsid w:val="00F9120D"/>
    <w:pPr>
      <w:tabs>
        <w:tab w:val="left" w:pos="4153"/>
      </w:tabs>
    </w:pPr>
  </w:style>
  <w:style w:type="paragraph" w:styleId="Sangradetextonormal">
    <w:name w:val="Body Text Indent"/>
    <w:basedOn w:val="Normal"/>
    <w:rsid w:val="00F9120D"/>
    <w:pPr>
      <w:ind w:left="1440" w:hanging="1440"/>
      <w:jc w:val="left"/>
    </w:pPr>
  </w:style>
  <w:style w:type="paragraph" w:customStyle="1" w:styleId="DocReferencia">
    <w:name w:val="DocReferencia"/>
    <w:basedOn w:val="Normal"/>
    <w:rsid w:val="00F9120D"/>
    <w:pPr>
      <w:numPr>
        <w:numId w:val="3"/>
      </w:numPr>
      <w:tabs>
        <w:tab w:val="clear" w:pos="1287"/>
      </w:tabs>
      <w:ind w:left="1134" w:hanging="1068"/>
      <w:jc w:val="left"/>
    </w:pPr>
  </w:style>
  <w:style w:type="paragraph" w:customStyle="1" w:styleId="Requisito">
    <w:name w:val="Requisito"/>
    <w:basedOn w:val="Normal"/>
    <w:rsid w:val="00F9120D"/>
    <w:pPr>
      <w:numPr>
        <w:numId w:val="2"/>
      </w:numPr>
    </w:pPr>
  </w:style>
  <w:style w:type="paragraph" w:customStyle="1" w:styleId="DocAplicable">
    <w:name w:val="DocAplicable"/>
    <w:basedOn w:val="Normal"/>
    <w:rsid w:val="00F9120D"/>
    <w:pPr>
      <w:numPr>
        <w:numId w:val="4"/>
      </w:numPr>
      <w:tabs>
        <w:tab w:val="clear" w:pos="1287"/>
      </w:tabs>
      <w:ind w:left="1134" w:hanging="1134"/>
      <w:jc w:val="left"/>
    </w:pPr>
  </w:style>
  <w:style w:type="paragraph" w:styleId="Textoindependiente">
    <w:name w:val="Body Text"/>
    <w:basedOn w:val="Normal"/>
    <w:rsid w:val="00F9120D"/>
    <w:rPr>
      <w:i/>
      <w:iCs/>
    </w:rPr>
  </w:style>
  <w:style w:type="paragraph" w:styleId="Mapadeldocumento">
    <w:name w:val="Document Map"/>
    <w:basedOn w:val="Normal"/>
    <w:semiHidden/>
    <w:rsid w:val="00697DB2"/>
    <w:pPr>
      <w:shd w:val="clear" w:color="auto" w:fill="000080"/>
    </w:pPr>
    <w:rPr>
      <w:rFonts w:ascii="Tahoma" w:hAnsi="Tahoma" w:cs="Tahoma"/>
      <w:sz w:val="20"/>
    </w:rPr>
  </w:style>
  <w:style w:type="paragraph" w:styleId="Textoindependienteprimerasangra2">
    <w:name w:val="Body Text First Indent 2"/>
    <w:basedOn w:val="Sangradetextonormal"/>
    <w:rsid w:val="00F9120D"/>
    <w:pPr>
      <w:ind w:left="283" w:firstLine="210"/>
      <w:jc w:val="both"/>
    </w:pPr>
  </w:style>
  <w:style w:type="paragraph" w:customStyle="1" w:styleId="Default">
    <w:name w:val="Default"/>
    <w:rsid w:val="00484243"/>
    <w:pPr>
      <w:autoSpaceDE w:val="0"/>
      <w:autoSpaceDN w:val="0"/>
      <w:adjustRightInd w:val="0"/>
    </w:pPr>
    <w:rPr>
      <w:rFonts w:ascii="Trebuchet MS" w:eastAsia="Calibri" w:hAnsi="Trebuchet MS" w:cs="Trebuchet MS"/>
      <w:color w:val="000000"/>
      <w:sz w:val="24"/>
      <w:szCs w:val="24"/>
      <w:lang w:eastAsia="en-US"/>
    </w:rPr>
  </w:style>
  <w:style w:type="character" w:customStyle="1" w:styleId="PiedepginaCar">
    <w:name w:val="Pie de página Car"/>
    <w:link w:val="Piedepgina"/>
    <w:uiPriority w:val="99"/>
    <w:rsid w:val="00997401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B81E39"/>
    <w:pPr>
      <w:ind w:left="720"/>
      <w:contextualSpacing/>
    </w:pPr>
  </w:style>
  <w:style w:type="character" w:customStyle="1" w:styleId="Ttulo2Car">
    <w:name w:val="Título 2 Car"/>
    <w:link w:val="Ttulo2"/>
    <w:rsid w:val="00E80001"/>
    <w:rPr>
      <w:rFonts w:ascii="Arial" w:hAnsi="Arial"/>
      <w:b/>
      <w:caps/>
      <w:color w:val="264C72"/>
      <w:sz w:val="28"/>
    </w:rPr>
  </w:style>
  <w:style w:type="paragraph" w:styleId="Textonotaalfinal">
    <w:name w:val="endnote text"/>
    <w:basedOn w:val="Normal"/>
    <w:link w:val="TextonotaalfinalCar"/>
    <w:rsid w:val="003F025B"/>
    <w:pPr>
      <w:spacing w:after="0"/>
    </w:pPr>
    <w:rPr>
      <w:sz w:val="20"/>
    </w:rPr>
  </w:style>
  <w:style w:type="character" w:customStyle="1" w:styleId="TextonotaalfinalCar">
    <w:name w:val="Texto nota al final Car"/>
    <w:link w:val="Textonotaalfinal"/>
    <w:rsid w:val="003F025B"/>
    <w:rPr>
      <w:rFonts w:ascii="Arial" w:hAnsi="Arial"/>
    </w:rPr>
  </w:style>
  <w:style w:type="paragraph" w:styleId="Sinespaciado">
    <w:name w:val="No Spacing"/>
    <w:link w:val="SinespaciadoCar"/>
    <w:uiPriority w:val="1"/>
    <w:qFormat/>
    <w:rsid w:val="0009465E"/>
    <w:pPr>
      <w:jc w:val="both"/>
    </w:pPr>
    <w:rPr>
      <w:rFonts w:ascii="Arial" w:hAnsi="Arial"/>
      <w:sz w:val="22"/>
    </w:rPr>
  </w:style>
  <w:style w:type="character" w:customStyle="1" w:styleId="string">
    <w:name w:val="_string"/>
    <w:basedOn w:val="Fuentedeprrafopredeter"/>
    <w:rsid w:val="00D07591"/>
  </w:style>
  <w:style w:type="paragraph" w:styleId="Textodeglobo">
    <w:name w:val="Balloon Text"/>
    <w:basedOn w:val="Normal"/>
    <w:link w:val="TextodegloboCar"/>
    <w:rsid w:val="00FE186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E1867"/>
    <w:rPr>
      <w:rFonts w:ascii="Tahoma" w:hAnsi="Tahoma" w:cs="Tahoma"/>
      <w:sz w:val="16"/>
      <w:szCs w:val="16"/>
    </w:rPr>
  </w:style>
  <w:style w:type="table" w:styleId="Sombreadomedio1-nfasis1">
    <w:name w:val="Medium Shading 1 Accent 1"/>
    <w:basedOn w:val="Tablanormal"/>
    <w:uiPriority w:val="63"/>
    <w:rsid w:val="00B9449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olumnas5">
    <w:name w:val="Table Columns 5"/>
    <w:basedOn w:val="Tablanormal"/>
    <w:rsid w:val="00B94493"/>
    <w:pPr>
      <w:spacing w:after="12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Hipervnculo">
    <w:name w:val="Hyperlink"/>
    <w:rsid w:val="00574E34"/>
    <w:rPr>
      <w:color w:val="0000FF"/>
      <w:u w:val="single"/>
    </w:rPr>
  </w:style>
  <w:style w:type="character" w:styleId="Hipervnculovisitado">
    <w:name w:val="FollowedHyperlink"/>
    <w:rsid w:val="00574E34"/>
    <w:rPr>
      <w:color w:val="800080"/>
      <w:u w:val="single"/>
    </w:rPr>
  </w:style>
  <w:style w:type="character" w:customStyle="1" w:styleId="Ttulo3Car">
    <w:name w:val="Título 3 Car"/>
    <w:link w:val="Ttulo3"/>
    <w:rsid w:val="003C22A7"/>
    <w:rPr>
      <w:rFonts w:ascii="Arial" w:hAnsi="Arial"/>
      <w:b/>
      <w:color w:val="264C72"/>
      <w:sz w:val="28"/>
      <w:u w:val="single"/>
    </w:rPr>
  </w:style>
  <w:style w:type="paragraph" w:styleId="NormalWeb">
    <w:name w:val="Normal (Web)"/>
    <w:basedOn w:val="Normal"/>
    <w:uiPriority w:val="99"/>
    <w:rsid w:val="003C22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ES_tradnl" w:eastAsia="es-ES_tradnl"/>
    </w:rPr>
  </w:style>
  <w:style w:type="character" w:customStyle="1" w:styleId="Ttulo1Car">
    <w:name w:val="Título 1 Car"/>
    <w:link w:val="Ttulo1"/>
    <w:rsid w:val="00222598"/>
    <w:rPr>
      <w:rFonts w:ascii="Amenti" w:hAnsi="Amenti"/>
      <w:b/>
      <w:caps/>
      <w:color w:val="FFFFFF"/>
      <w:kern w:val="28"/>
      <w:sz w:val="28"/>
      <w:shd w:val="solid" w:color="264C72" w:fill="596E97"/>
    </w:rPr>
  </w:style>
  <w:style w:type="character" w:customStyle="1" w:styleId="apple-style-span">
    <w:name w:val="apple-style-span"/>
    <w:rsid w:val="00B76EDB"/>
  </w:style>
  <w:style w:type="character" w:customStyle="1" w:styleId="SinespaciadoCar">
    <w:name w:val="Sin espaciado Car"/>
    <w:basedOn w:val="Fuentedeprrafopredeter"/>
    <w:link w:val="Sinespaciado"/>
    <w:uiPriority w:val="1"/>
    <w:rsid w:val="00DD469C"/>
    <w:rPr>
      <w:rFonts w:ascii="Arial" w:hAnsi="Arial"/>
      <w:sz w:val="22"/>
    </w:rPr>
  </w:style>
  <w:style w:type="paragraph" w:styleId="Textocomentario">
    <w:name w:val="annotation text"/>
    <w:basedOn w:val="Normal"/>
    <w:link w:val="TextocomentarioCar"/>
    <w:semiHidden/>
    <w:unhideWhenUsed/>
    <w:rsid w:val="000808F6"/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808F6"/>
    <w:rPr>
      <w:rFonts w:ascii="Arial" w:hAnsi="Arial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0808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0808F6"/>
    <w:rPr>
      <w:rFonts w:ascii="Arial" w:hAnsi="Arial"/>
      <w:b/>
      <w:bCs/>
      <w:sz w:val="24"/>
      <w:szCs w:val="24"/>
    </w:rPr>
  </w:style>
  <w:style w:type="character" w:styleId="Fuerte">
    <w:name w:val="Strong"/>
    <w:basedOn w:val="Fuentedeprrafopredeter"/>
    <w:uiPriority w:val="22"/>
    <w:qFormat/>
    <w:rsid w:val="006A2822"/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924D85"/>
    <w:rPr>
      <w:rFonts w:ascii="Arial" w:hAnsi="Arial"/>
      <w:sz w:val="22"/>
    </w:rPr>
  </w:style>
  <w:style w:type="paragraph" w:customStyle="1" w:styleId="content">
    <w:name w:val="content"/>
    <w:basedOn w:val="Normal"/>
    <w:rsid w:val="00E01229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Mencinsinresolver">
    <w:name w:val="Unresolved Mention"/>
    <w:basedOn w:val="Fuentedeprrafopredeter"/>
    <w:rsid w:val="00907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oSmiO\Documents\Abaste\Hellin\He01\Manuales,%20seguridad%20abaste\modeloNEW.dot" TargetMode="External"/></Relationships>
</file>

<file path=word/theme/theme1.xml><?xml version="1.0" encoding="utf-8"?>
<a:theme xmlns:a="http://schemas.openxmlformats.org/drawingml/2006/main" name="Ver">
  <a:themeElements>
    <a:clrScheme name="Ver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er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er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2011-12-20T00:00:00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372ABE-036B-4448-BDE3-FCCA2C390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C:\Users\QoSmiO\Documents\Abaste\Hellin\He01\Manuales, seguridad abaste\modeloNEW.dot</Template>
  <TotalTime>1</TotalTime>
  <Pages>29</Pages>
  <Words>5373</Words>
  <Characters>29556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consultoría de Marketing</vt:lpstr>
    </vt:vector>
  </TitlesOfParts>
  <Manager/>
  <Company>HOT SLU</Company>
  <LinksUpToDate>false</LinksUpToDate>
  <CharactersWithSpaces>34860</CharactersWithSpaces>
  <SharedDoc>false</SharedDoc>
  <HyperlinkBase/>
  <HLinks>
    <vt:vector size="186" baseType="variant">
      <vt:variant>
        <vt:i4>1376351</vt:i4>
      </vt:variant>
      <vt:variant>
        <vt:i4>135</vt:i4>
      </vt:variant>
      <vt:variant>
        <vt:i4>0</vt:i4>
      </vt:variant>
      <vt:variant>
        <vt:i4>5</vt:i4>
      </vt:variant>
      <vt:variant>
        <vt:lpwstr>http://es.wikipedia.org/wiki/Braille</vt:lpwstr>
      </vt:variant>
      <vt:variant>
        <vt:lpwstr/>
      </vt:variant>
      <vt:variant>
        <vt:i4>5111860</vt:i4>
      </vt:variant>
      <vt:variant>
        <vt:i4>132</vt:i4>
      </vt:variant>
      <vt:variant>
        <vt:i4>0</vt:i4>
      </vt:variant>
      <vt:variant>
        <vt:i4>5</vt:i4>
      </vt:variant>
      <vt:variant>
        <vt:lpwstr>http://es.wikipedia.org/wiki/Anne_Sullivan</vt:lpwstr>
      </vt:variant>
      <vt:variant>
        <vt:lpwstr/>
      </vt:variant>
      <vt:variant>
        <vt:i4>1507454</vt:i4>
      </vt:variant>
      <vt:variant>
        <vt:i4>129</vt:i4>
      </vt:variant>
      <vt:variant>
        <vt:i4>0</vt:i4>
      </vt:variant>
      <vt:variant>
        <vt:i4>5</vt:i4>
      </vt:variant>
      <vt:variant>
        <vt:lpwstr>http://es.wikipedia.org/wiki/Helen_Keller</vt:lpwstr>
      </vt:variant>
      <vt:variant>
        <vt:lpwstr/>
      </vt:variant>
      <vt:variant>
        <vt:i4>6684764</vt:i4>
      </vt:variant>
      <vt:variant>
        <vt:i4>126</vt:i4>
      </vt:variant>
      <vt:variant>
        <vt:i4>0</vt:i4>
      </vt:variant>
      <vt:variant>
        <vt:i4>5</vt:i4>
      </vt:variant>
      <vt:variant>
        <vt:lpwstr>http://es.wikipedia.org/wiki/Oscar_1962</vt:lpwstr>
      </vt:variant>
      <vt:variant>
        <vt:lpwstr/>
      </vt:variant>
      <vt:variant>
        <vt:i4>1507454</vt:i4>
      </vt:variant>
      <vt:variant>
        <vt:i4>123</vt:i4>
      </vt:variant>
      <vt:variant>
        <vt:i4>0</vt:i4>
      </vt:variant>
      <vt:variant>
        <vt:i4>5</vt:i4>
      </vt:variant>
      <vt:variant>
        <vt:lpwstr>http://es.wikipedia.org/wiki/Helen_Keller</vt:lpwstr>
      </vt:variant>
      <vt:variant>
        <vt:lpwstr/>
      </vt:variant>
      <vt:variant>
        <vt:i4>1769551</vt:i4>
      </vt:variant>
      <vt:variant>
        <vt:i4>120</vt:i4>
      </vt:variant>
      <vt:variant>
        <vt:i4>0</vt:i4>
      </vt:variant>
      <vt:variant>
        <vt:i4>5</vt:i4>
      </vt:variant>
      <vt:variant>
        <vt:lpwstr>http://es.wikipedia.org/wiki/William_Gibson_%28escritor%29</vt:lpwstr>
      </vt:variant>
      <vt:variant>
        <vt:lpwstr/>
      </vt:variant>
      <vt:variant>
        <vt:i4>1572881</vt:i4>
      </vt:variant>
      <vt:variant>
        <vt:i4>117</vt:i4>
      </vt:variant>
      <vt:variant>
        <vt:i4>0</vt:i4>
      </vt:variant>
      <vt:variant>
        <vt:i4>5</vt:i4>
      </vt:variant>
      <vt:variant>
        <vt:lpwstr>http://es.wikipedia.org/wiki/1962</vt:lpwstr>
      </vt:variant>
      <vt:variant>
        <vt:lpwstr/>
      </vt:variant>
      <vt:variant>
        <vt:i4>8060983</vt:i4>
      </vt:variant>
      <vt:variant>
        <vt:i4>114</vt:i4>
      </vt:variant>
      <vt:variant>
        <vt:i4>0</vt:i4>
      </vt:variant>
      <vt:variant>
        <vt:i4>5</vt:i4>
      </vt:variant>
      <vt:variant>
        <vt:lpwstr>http://es.wikipedia.org/wiki/Drama</vt:lpwstr>
      </vt:variant>
      <vt:variant>
        <vt:lpwstr/>
      </vt:variant>
      <vt:variant>
        <vt:i4>786546</vt:i4>
      </vt:variant>
      <vt:variant>
        <vt:i4>111</vt:i4>
      </vt:variant>
      <vt:variant>
        <vt:i4>0</vt:i4>
      </vt:variant>
      <vt:variant>
        <vt:i4>5</vt:i4>
      </vt:variant>
      <vt:variant>
        <vt:lpwstr>http://es.wikipedia.org/wiki/G%C3%A9nero_cinematogr%C3%A1fico</vt:lpwstr>
      </vt:variant>
      <vt:variant>
        <vt:lpwstr/>
      </vt:variant>
      <vt:variant>
        <vt:i4>1572881</vt:i4>
      </vt:variant>
      <vt:variant>
        <vt:i4>108</vt:i4>
      </vt:variant>
      <vt:variant>
        <vt:i4>0</vt:i4>
      </vt:variant>
      <vt:variant>
        <vt:i4>5</vt:i4>
      </vt:variant>
      <vt:variant>
        <vt:lpwstr>http://es.wikipedia.org/wiki/1962</vt:lpwstr>
      </vt:variant>
      <vt:variant>
        <vt:lpwstr/>
      </vt:variant>
      <vt:variant>
        <vt:i4>589916</vt:i4>
      </vt:variant>
      <vt:variant>
        <vt:i4>105</vt:i4>
      </vt:variant>
      <vt:variant>
        <vt:i4>0</vt:i4>
      </vt:variant>
      <vt:variant>
        <vt:i4>5</vt:i4>
      </vt:variant>
      <vt:variant>
        <vt:lpwstr>http://es.wikipedia.org/wiki/A%C3%B1o</vt:lpwstr>
      </vt:variant>
      <vt:variant>
        <vt:lpwstr/>
      </vt:variant>
      <vt:variant>
        <vt:i4>6946816</vt:i4>
      </vt:variant>
      <vt:variant>
        <vt:i4>102</vt:i4>
      </vt:variant>
      <vt:variant>
        <vt:i4>0</vt:i4>
      </vt:variant>
      <vt:variant>
        <vt:i4>5</vt:i4>
      </vt:variant>
      <vt:variant>
        <vt:lpwstr>http://es.wikipedia.org/wiki/Estados_Unidos</vt:lpwstr>
      </vt:variant>
      <vt:variant>
        <vt:lpwstr/>
      </vt:variant>
      <vt:variant>
        <vt:i4>7012459</vt:i4>
      </vt:variant>
      <vt:variant>
        <vt:i4>99</vt:i4>
      </vt:variant>
      <vt:variant>
        <vt:i4>0</vt:i4>
      </vt:variant>
      <vt:variant>
        <vt:i4>5</vt:i4>
      </vt:variant>
      <vt:variant>
        <vt:lpwstr>http://es.wikipedia.org/wiki/Pa%C3%ADs</vt:lpwstr>
      </vt:variant>
      <vt:variant>
        <vt:lpwstr/>
      </vt:variant>
      <vt:variant>
        <vt:i4>2031725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http://es.wikipedia.org/w/index.php?title=Andrew_Prine&amp;action=edit&amp;redlink=1</vt:lpwstr>
      </vt:variant>
      <vt:variant>
        <vt:lpwstr/>
      </vt:variant>
      <vt:variant>
        <vt:i4>786537</vt:i4>
      </vt:variant>
      <vt:variant>
        <vt:i4>93</vt:i4>
      </vt:variant>
      <vt:variant>
        <vt:i4>0</vt:i4>
      </vt:variant>
      <vt:variant>
        <vt:i4>5</vt:i4>
      </vt:variant>
      <vt:variant>
        <vt:lpwstr>http://es.wikipedia.org/w/index.php?title=Inga_Swenson&amp;action=edit&amp;redlink=1</vt:lpwstr>
      </vt:variant>
      <vt:variant>
        <vt:lpwstr/>
      </vt:variant>
      <vt:variant>
        <vt:i4>4128780</vt:i4>
      </vt:variant>
      <vt:variant>
        <vt:i4>90</vt:i4>
      </vt:variant>
      <vt:variant>
        <vt:i4>0</vt:i4>
      </vt:variant>
      <vt:variant>
        <vt:i4>5</vt:i4>
      </vt:variant>
      <vt:variant>
        <vt:lpwstr>http://es.wikipedia.org/w/index.php?title=Victor_Jory&amp;action=edit&amp;redlink=1</vt:lpwstr>
      </vt:variant>
      <vt:variant>
        <vt:lpwstr/>
      </vt:variant>
      <vt:variant>
        <vt:i4>7143447</vt:i4>
      </vt:variant>
      <vt:variant>
        <vt:i4>87</vt:i4>
      </vt:variant>
      <vt:variant>
        <vt:i4>0</vt:i4>
      </vt:variant>
      <vt:variant>
        <vt:i4>5</vt:i4>
      </vt:variant>
      <vt:variant>
        <vt:lpwstr>http://es.wikipedia.org/wiki/Patty_Duke</vt:lpwstr>
      </vt:variant>
      <vt:variant>
        <vt:lpwstr/>
      </vt:variant>
      <vt:variant>
        <vt:i4>5636155</vt:i4>
      </vt:variant>
      <vt:variant>
        <vt:i4>84</vt:i4>
      </vt:variant>
      <vt:variant>
        <vt:i4>0</vt:i4>
      </vt:variant>
      <vt:variant>
        <vt:i4>5</vt:i4>
      </vt:variant>
      <vt:variant>
        <vt:lpwstr>http://es.wikipedia.org/wiki/Anne_Bancroft</vt:lpwstr>
      </vt:variant>
      <vt:variant>
        <vt:lpwstr/>
      </vt:variant>
      <vt:variant>
        <vt:i4>7798825</vt:i4>
      </vt:variant>
      <vt:variant>
        <vt:i4>81</vt:i4>
      </vt:variant>
      <vt:variant>
        <vt:i4>0</vt:i4>
      </vt:variant>
      <vt:variant>
        <vt:i4>5</vt:i4>
      </vt:variant>
      <vt:variant>
        <vt:lpwstr>http://es.wikipedia.org/wiki/Actuaci%C3%B3n</vt:lpwstr>
      </vt:variant>
      <vt:variant>
        <vt:lpwstr/>
      </vt:variant>
      <vt:variant>
        <vt:i4>1048685</vt:i4>
      </vt:variant>
      <vt:variant>
        <vt:i4>78</vt:i4>
      </vt:variant>
      <vt:variant>
        <vt:i4>0</vt:i4>
      </vt:variant>
      <vt:variant>
        <vt:i4>5</vt:i4>
      </vt:variant>
      <vt:variant>
        <vt:lpwstr>http://es.wikipedia.org/w/index.php?title=Aram_Avakian&amp;action=edit&amp;redlink=1</vt:lpwstr>
      </vt:variant>
      <vt:variant>
        <vt:lpwstr/>
      </vt:variant>
      <vt:variant>
        <vt:i4>1638504</vt:i4>
      </vt:variant>
      <vt:variant>
        <vt:i4>75</vt:i4>
      </vt:variant>
      <vt:variant>
        <vt:i4>0</vt:i4>
      </vt:variant>
      <vt:variant>
        <vt:i4>5</vt:i4>
      </vt:variant>
      <vt:variant>
        <vt:lpwstr>http://es.wikipedia.org/wiki/Montaje_cinematogr%C3%A1fico</vt:lpwstr>
      </vt:variant>
      <vt:variant>
        <vt:lpwstr/>
      </vt:variant>
      <vt:variant>
        <vt:i4>7536718</vt:i4>
      </vt:variant>
      <vt:variant>
        <vt:i4>72</vt:i4>
      </vt:variant>
      <vt:variant>
        <vt:i4>0</vt:i4>
      </vt:variant>
      <vt:variant>
        <vt:i4>5</vt:i4>
      </vt:variant>
      <vt:variant>
        <vt:lpwstr>http://es.wikipedia.org/w/index.php?title=Ernesto_Caparr%C3%B3s&amp;action=edit&amp;redlink=1</vt:lpwstr>
      </vt:variant>
      <vt:variant>
        <vt:lpwstr/>
      </vt:variant>
      <vt:variant>
        <vt:i4>2818082</vt:i4>
      </vt:variant>
      <vt:variant>
        <vt:i4>69</vt:i4>
      </vt:variant>
      <vt:variant>
        <vt:i4>0</vt:i4>
      </vt:variant>
      <vt:variant>
        <vt:i4>5</vt:i4>
      </vt:variant>
      <vt:variant>
        <vt:lpwstr>http://es.wikipedia.org/wiki/Fotograf%C3%ADa_en_cine</vt:lpwstr>
      </vt:variant>
      <vt:variant>
        <vt:lpwstr/>
      </vt:variant>
      <vt:variant>
        <vt:i4>8060945</vt:i4>
      </vt:variant>
      <vt:variant>
        <vt:i4>66</vt:i4>
      </vt:variant>
      <vt:variant>
        <vt:i4>0</vt:i4>
      </vt:variant>
      <vt:variant>
        <vt:i4>5</vt:i4>
      </vt:variant>
      <vt:variant>
        <vt:lpwstr>http://es.wikipedia.org/w/index.php?title=Laurence_Rosenthal&amp;action=edit&amp;redlink=1</vt:lpwstr>
      </vt:variant>
      <vt:variant>
        <vt:lpwstr/>
      </vt:variant>
      <vt:variant>
        <vt:i4>5570589</vt:i4>
      </vt:variant>
      <vt:variant>
        <vt:i4>63</vt:i4>
      </vt:variant>
      <vt:variant>
        <vt:i4>0</vt:i4>
      </vt:variant>
      <vt:variant>
        <vt:i4>5</vt:i4>
      </vt:variant>
      <vt:variant>
        <vt:lpwstr>http://es.wikipedia.org/wiki/Banda_Sonora_Original</vt:lpwstr>
      </vt:variant>
      <vt:variant>
        <vt:lpwstr/>
      </vt:variant>
      <vt:variant>
        <vt:i4>1769551</vt:i4>
      </vt:variant>
      <vt:variant>
        <vt:i4>60</vt:i4>
      </vt:variant>
      <vt:variant>
        <vt:i4>0</vt:i4>
      </vt:variant>
      <vt:variant>
        <vt:i4>5</vt:i4>
      </vt:variant>
      <vt:variant>
        <vt:lpwstr>http://es.wikipedia.org/wiki/William_Gibson_%28escritor%29</vt:lpwstr>
      </vt:variant>
      <vt:variant>
        <vt:lpwstr/>
      </vt:variant>
      <vt:variant>
        <vt:i4>7143471</vt:i4>
      </vt:variant>
      <vt:variant>
        <vt:i4>57</vt:i4>
      </vt:variant>
      <vt:variant>
        <vt:i4>0</vt:i4>
      </vt:variant>
      <vt:variant>
        <vt:i4>5</vt:i4>
      </vt:variant>
      <vt:variant>
        <vt:lpwstr>http://es.wikipedia.org/wiki/Guionista</vt:lpwstr>
      </vt:variant>
      <vt:variant>
        <vt:lpwstr/>
      </vt:variant>
      <vt:variant>
        <vt:i4>1572989</vt:i4>
      </vt:variant>
      <vt:variant>
        <vt:i4>54</vt:i4>
      </vt:variant>
      <vt:variant>
        <vt:i4>0</vt:i4>
      </vt:variant>
      <vt:variant>
        <vt:i4>5</vt:i4>
      </vt:variant>
      <vt:variant>
        <vt:lpwstr>http://es.wikipedia.org/w/index.php?title=Fred_Coe&amp;action=edit&amp;redlink=1</vt:lpwstr>
      </vt:variant>
      <vt:variant>
        <vt:lpwstr/>
      </vt:variant>
      <vt:variant>
        <vt:i4>4456453</vt:i4>
      </vt:variant>
      <vt:variant>
        <vt:i4>51</vt:i4>
      </vt:variant>
      <vt:variant>
        <vt:i4>0</vt:i4>
      </vt:variant>
      <vt:variant>
        <vt:i4>5</vt:i4>
      </vt:variant>
      <vt:variant>
        <vt:lpwstr>http://es.wikipedia.org/wiki/Productor_de_cine</vt:lpwstr>
      </vt:variant>
      <vt:variant>
        <vt:lpwstr/>
      </vt:variant>
      <vt:variant>
        <vt:i4>2818142</vt:i4>
      </vt:variant>
      <vt:variant>
        <vt:i4>48</vt:i4>
      </vt:variant>
      <vt:variant>
        <vt:i4>0</vt:i4>
      </vt:variant>
      <vt:variant>
        <vt:i4>5</vt:i4>
      </vt:variant>
      <vt:variant>
        <vt:lpwstr>http://es.wikipedia.org/wiki/Arthur_Penn</vt:lpwstr>
      </vt:variant>
      <vt:variant>
        <vt:lpwstr/>
      </vt:variant>
      <vt:variant>
        <vt:i4>3276912</vt:i4>
      </vt:variant>
      <vt:variant>
        <vt:i4>45</vt:i4>
      </vt:variant>
      <vt:variant>
        <vt:i4>0</vt:i4>
      </vt:variant>
      <vt:variant>
        <vt:i4>5</vt:i4>
      </vt:variant>
      <vt:variant>
        <vt:lpwstr>http://es.wikipedia.org/wiki/Director_de_cine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consultoría de Marketing</dc:title>
  <dc:subject/>
  <dc:creator>Agustín Cifuentes Laborda</dc:creator>
  <cp:keywords/>
  <dc:description/>
  <cp:lastModifiedBy>Agustín Cifuentes Laborda</cp:lastModifiedBy>
  <cp:revision>2</cp:revision>
  <cp:lastPrinted>2025-08-01T04:10:00Z</cp:lastPrinted>
  <dcterms:created xsi:type="dcterms:W3CDTF">2026-03-04T20:46:00Z</dcterms:created>
  <dcterms:modified xsi:type="dcterms:W3CDTF">2026-03-04T20:46:00Z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Código Documento</vt:lpwstr>
  </property>
  <property fmtid="{D5CDD505-2E9C-101B-9397-08002B2CF9AE}" pid="3" name="Edicion">
    <vt:lpwstr>1/0</vt:lpwstr>
  </property>
  <property fmtid="{D5CDD505-2E9C-101B-9397-08002B2CF9AE}" pid="4" name="Fecha">
    <vt:lpwstr>Mes, Año</vt:lpwstr>
  </property>
</Properties>
</file>